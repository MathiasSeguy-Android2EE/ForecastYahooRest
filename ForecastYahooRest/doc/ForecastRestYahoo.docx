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ED2" w:rsidRPr="003C1E70" w:rsidRDefault="002E7ED2" w:rsidP="002E7ED2">
      <w:pPr>
        <w:pStyle w:val="Titre"/>
        <w:jc w:val="center"/>
        <w:rPr>
          <w:color w:val="1F497D" w:themeColor="text2"/>
        </w:rPr>
      </w:pPr>
    </w:p>
    <w:p w:rsidR="002E7ED2" w:rsidRPr="003C1E70" w:rsidRDefault="002E7ED2" w:rsidP="002E7ED2">
      <w:pPr>
        <w:pStyle w:val="Titre"/>
        <w:jc w:val="center"/>
        <w:rPr>
          <w:color w:val="1F497D" w:themeColor="text2"/>
        </w:rPr>
      </w:pPr>
      <w:r w:rsidRPr="003C1E70">
        <w:rPr>
          <w:color w:val="1F497D" w:themeColor="text2"/>
        </w:rPr>
        <w:t>ForecastRestYahoo</w:t>
      </w:r>
    </w:p>
    <w:p w:rsidR="00FB3F5A" w:rsidRPr="003C1E70" w:rsidRDefault="002E7ED2" w:rsidP="002E7ED2">
      <w:pPr>
        <w:pStyle w:val="Titre"/>
        <w:jc w:val="center"/>
        <w:rPr>
          <w:color w:val="1F497D" w:themeColor="text2"/>
        </w:rPr>
      </w:pPr>
      <w:r w:rsidRPr="003C1E70">
        <w:rPr>
          <w:color w:val="1F497D" w:themeColor="text2"/>
        </w:rPr>
        <w:t>A REST Architecture</w:t>
      </w:r>
    </w:p>
    <w:p w:rsidR="002E7ED2" w:rsidRPr="003C1E70" w:rsidRDefault="00FB3F5A" w:rsidP="002E7ED2">
      <w:pPr>
        <w:pStyle w:val="Titre"/>
        <w:jc w:val="center"/>
        <w:rPr>
          <w:color w:val="1F497D" w:themeColor="text2"/>
        </w:rPr>
      </w:pPr>
      <w:r w:rsidRPr="003C1E70">
        <w:rPr>
          <w:color w:val="1F497D" w:themeColor="text2"/>
        </w:rPr>
        <w:t>Première version</w:t>
      </w:r>
    </w:p>
    <w:p w:rsidR="00FB3F5A" w:rsidRPr="003C1E70" w:rsidRDefault="00FB3F5A" w:rsidP="00FB3F5A"/>
    <w:p w:rsidR="002E7ED2" w:rsidRPr="003C1E70" w:rsidRDefault="002E7ED2" w:rsidP="002E7ED2"/>
    <w:p w:rsidR="002E7ED2" w:rsidRPr="003C1E70" w:rsidRDefault="00600372" w:rsidP="00600372">
      <w:pPr>
        <w:pStyle w:val="Sous-titre"/>
        <w:jc w:val="center"/>
      </w:pPr>
      <w:r w:rsidRPr="003C1E70">
        <w:t>Ce projet fait partie d'un ensemble de projets dont l'objectif est d'étudier les différentes architectures possibles pour une application Android.</w:t>
      </w:r>
    </w:p>
    <w:p w:rsidR="00600372" w:rsidRPr="003C1E70" w:rsidRDefault="00600372" w:rsidP="00B92A9E">
      <w:pPr>
        <w:jc w:val="center"/>
      </w:pPr>
    </w:p>
    <w:p w:rsidR="00B92A9E" w:rsidRPr="003C1E70" w:rsidRDefault="00B92A9E" w:rsidP="00B92A9E">
      <w:pPr>
        <w:jc w:val="center"/>
      </w:pPr>
      <w:r w:rsidRPr="003C1E70">
        <w:t xml:space="preserve">L'objectif de ce document est de vous permettre de comprendre </w:t>
      </w:r>
    </w:p>
    <w:p w:rsidR="002E7ED2" w:rsidRPr="003C1E70" w:rsidRDefault="00B92A9E" w:rsidP="00B92A9E">
      <w:pPr>
        <w:jc w:val="center"/>
      </w:pPr>
      <w:r w:rsidRPr="003C1E70">
        <w:t>l'architecture du projet ForecastYahooRest</w:t>
      </w:r>
      <w:r w:rsidR="00FB3F5A" w:rsidRPr="003C1E70">
        <w:t xml:space="preserve"> première version</w:t>
      </w:r>
      <w:r w:rsidRPr="003C1E70">
        <w:t>.</w:t>
      </w:r>
    </w:p>
    <w:p w:rsidR="002E7ED2" w:rsidRPr="003C1E70" w:rsidRDefault="002E7ED2" w:rsidP="002E7ED2">
      <w:pPr>
        <w:jc w:val="center"/>
      </w:pPr>
    </w:p>
    <w:p w:rsidR="002E7ED2" w:rsidRPr="003C1E70" w:rsidRDefault="002E7ED2" w:rsidP="002E7ED2">
      <w:pPr>
        <w:jc w:val="center"/>
      </w:pPr>
    </w:p>
    <w:p w:rsidR="002E7ED2" w:rsidRPr="003C1E70" w:rsidRDefault="002E7ED2" w:rsidP="002E7ED2">
      <w:pPr>
        <w:jc w:val="center"/>
      </w:pPr>
      <w:r w:rsidRPr="003C1E70">
        <w:t>Auteurs:</w:t>
      </w:r>
    </w:p>
    <w:p w:rsidR="002E7ED2" w:rsidRPr="003C1E70" w:rsidRDefault="002E7ED2" w:rsidP="002E7ED2">
      <w:pPr>
        <w:jc w:val="center"/>
      </w:pPr>
      <w:r w:rsidRPr="003C1E70">
        <w:t>Mathias Seguy</w:t>
      </w:r>
    </w:p>
    <w:p w:rsidR="002E7ED2" w:rsidRPr="003C1E70" w:rsidRDefault="002E7ED2" w:rsidP="002E7ED2">
      <w:pPr>
        <w:jc w:val="center"/>
      </w:pPr>
    </w:p>
    <w:p w:rsidR="002E7ED2" w:rsidRPr="003C1E70" w:rsidRDefault="002E7ED2" w:rsidP="002E7ED2">
      <w:pPr>
        <w:jc w:val="center"/>
      </w:pPr>
    </w:p>
    <w:p w:rsidR="002E7ED2" w:rsidRPr="003C1E70" w:rsidRDefault="002E7ED2" w:rsidP="002E7ED2">
      <w:pPr>
        <w:jc w:val="center"/>
      </w:pPr>
      <w:r w:rsidRPr="003C1E70">
        <w:t>Date de création 11/10/2014</w:t>
      </w:r>
    </w:p>
    <w:p w:rsidR="002E7ED2" w:rsidRPr="003C1E70" w:rsidRDefault="002E7ED2" w:rsidP="002E7ED2">
      <w:pPr>
        <w:jc w:val="center"/>
      </w:pPr>
      <w:r w:rsidRPr="003C1E70">
        <w:t>Version 1.0</w:t>
      </w:r>
    </w:p>
    <w:p w:rsidR="002E7ED2" w:rsidRPr="003C1E70" w:rsidRDefault="002E7ED2">
      <w:r w:rsidRPr="003C1E70">
        <w:br w:type="page"/>
      </w:r>
    </w:p>
    <w:p w:rsidR="00F57A50" w:rsidRPr="003C1E70" w:rsidRDefault="00F57A50" w:rsidP="00F57A50">
      <w:pPr>
        <w:pStyle w:val="Titre1"/>
      </w:pPr>
      <w:r w:rsidRPr="003C1E70">
        <w:lastRenderedPageBreak/>
        <w:t>Principes</w:t>
      </w:r>
    </w:p>
    <w:p w:rsidR="002E7ED2" w:rsidRPr="003C1E70" w:rsidRDefault="002E7ED2" w:rsidP="005E67DD">
      <w:r w:rsidRPr="003C1E70">
        <w:t xml:space="preserve">Ce projet a pour objectif d'étudier et d'expliquer les différentes architectures pouvant être mises en place pour effectuer un appel Rest </w:t>
      </w:r>
      <w:r w:rsidR="008F58D5" w:rsidRPr="003C1E70">
        <w:t>dans le but d'afficher</w:t>
      </w:r>
      <w:r w:rsidRPr="003C1E70">
        <w:t xml:space="preserve"> </w:t>
      </w:r>
      <w:r w:rsidR="008F58D5" w:rsidRPr="003C1E70">
        <w:t>l</w:t>
      </w:r>
      <w:r w:rsidRPr="003C1E70">
        <w:t>es données</w:t>
      </w:r>
      <w:r w:rsidR="008F58D5" w:rsidRPr="003C1E70">
        <w:t xml:space="preserve"> renvoyées</w:t>
      </w:r>
      <w:r w:rsidRPr="003C1E70">
        <w:t>. Le projet ForecastYahooRest est la première architecture possible, d'autres suivront. On verra quels sont les problèmes et les avantages de ce</w:t>
      </w:r>
      <w:r w:rsidR="00FB3F5A" w:rsidRPr="003C1E70">
        <w:t>s</w:t>
      </w:r>
      <w:r w:rsidRPr="003C1E70">
        <w:t xml:space="preserve"> architecture</w:t>
      </w:r>
      <w:r w:rsidR="00FB3F5A" w:rsidRPr="003C1E70">
        <w:t>s</w:t>
      </w:r>
      <w:r w:rsidRPr="003C1E70">
        <w:t xml:space="preserve"> </w:t>
      </w:r>
      <w:r w:rsidR="00FB3F5A" w:rsidRPr="003C1E70">
        <w:t xml:space="preserve">et nous </w:t>
      </w:r>
      <w:r w:rsidR="008F58D5" w:rsidRPr="003C1E70">
        <w:t xml:space="preserve">les </w:t>
      </w:r>
      <w:r w:rsidR="00FB3F5A" w:rsidRPr="003C1E70">
        <w:t xml:space="preserve">ferons évoluer </w:t>
      </w:r>
      <w:r w:rsidR="008F58D5" w:rsidRPr="003C1E70">
        <w:t>en fonction de ceux-ci</w:t>
      </w:r>
      <w:r w:rsidRPr="003C1E70">
        <w:t>.</w:t>
      </w:r>
    </w:p>
    <w:p w:rsidR="002E7ED2" w:rsidRPr="003C1E70" w:rsidRDefault="002E7ED2" w:rsidP="005E67DD">
      <w:r w:rsidRPr="003C1E70">
        <w:t>Même si cette architecture est la première que présentée, elle est propre  et respecte les bons principes d'architecture à mettre en place sur Android pour les appels Rest. Elle s'appuie sur la conférence donnée par Mathias Seguy au PAUG, TAUG, "An Android Journey", les slides sont disponibles sur SliderShare (</w:t>
      </w:r>
      <w:hyperlink r:id="rId7" w:history="1">
        <w:r w:rsidRPr="003C1E70">
          <w:rPr>
            <w:rStyle w:val="Lienhypertexte"/>
          </w:rPr>
          <w:t>ici</w:t>
        </w:r>
      </w:hyperlink>
      <w:r w:rsidRPr="003C1E70">
        <w:t xml:space="preserve">) et la conférence peut se voir sur YouTube, sur la </w:t>
      </w:r>
      <w:r w:rsidR="00FB3F5A" w:rsidRPr="003C1E70">
        <w:t>chaîne</w:t>
      </w:r>
      <w:r w:rsidRPr="003C1E70">
        <w:t xml:space="preserve"> du P</w:t>
      </w:r>
      <w:r w:rsidR="00FB3F5A" w:rsidRPr="003C1E70">
        <w:t>aris</w:t>
      </w:r>
      <w:r w:rsidRPr="003C1E70">
        <w:t>A</w:t>
      </w:r>
      <w:r w:rsidR="00FB3F5A" w:rsidRPr="003C1E70">
        <w:t>ndroid</w:t>
      </w:r>
      <w:r w:rsidRPr="003C1E70">
        <w:t>U</w:t>
      </w:r>
      <w:r w:rsidR="00FB3F5A" w:rsidRPr="003C1E70">
        <w:t>ser</w:t>
      </w:r>
      <w:r w:rsidRPr="003C1E70">
        <w:t>G</w:t>
      </w:r>
      <w:r w:rsidR="00FB3F5A" w:rsidRPr="003C1E70">
        <w:t>roup</w:t>
      </w:r>
      <w:r w:rsidRPr="003C1E70">
        <w:t xml:space="preserve"> (</w:t>
      </w:r>
      <w:hyperlink r:id="rId8" w:history="1">
        <w:r w:rsidRPr="003C1E70">
          <w:rPr>
            <w:rStyle w:val="Lienhypertexte"/>
          </w:rPr>
          <w:t>ici</w:t>
        </w:r>
      </w:hyperlink>
      <w:r w:rsidRPr="003C1E70">
        <w:t>) ou d'Android2EE (</w:t>
      </w:r>
      <w:hyperlink r:id="rId9" w:history="1">
        <w:r w:rsidRPr="003C1E70">
          <w:rPr>
            <w:rStyle w:val="Lienhypertexte"/>
          </w:rPr>
          <w:t>ici</w:t>
        </w:r>
      </w:hyperlink>
      <w:r w:rsidRPr="003C1E70">
        <w:t>).</w:t>
      </w:r>
    </w:p>
    <w:p w:rsidR="00484FDA" w:rsidRPr="003C1E70" w:rsidRDefault="00484FDA" w:rsidP="005E67DD">
      <w:r w:rsidRPr="003C1E70">
        <w:t>L'objectif de ces architectures est de mettre en place le principe suivant:</w:t>
      </w:r>
    </w:p>
    <w:p w:rsidR="00484FDA" w:rsidRPr="003C1E70" w:rsidRDefault="00484FDA" w:rsidP="00484FDA">
      <w:pPr>
        <w:pStyle w:val="Lgende"/>
      </w:pPr>
      <w:r w:rsidRPr="003C1E70">
        <w:drawing>
          <wp:inline distT="0" distB="0" distL="0" distR="0" wp14:anchorId="3C336900" wp14:editId="1B5007D5">
            <wp:extent cx="6211570" cy="28428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cipeAppelRest.PNG"/>
                    <pic:cNvPicPr/>
                  </pic:nvPicPr>
                  <pic:blipFill>
                    <a:blip r:embed="rId10">
                      <a:extLst>
                        <a:ext uri="{28A0092B-C50C-407E-A947-70E740481C1C}">
                          <a14:useLocalDpi xmlns:a14="http://schemas.microsoft.com/office/drawing/2010/main" val="0"/>
                        </a:ext>
                      </a:extLst>
                    </a:blip>
                    <a:stretch>
                      <a:fillRect/>
                    </a:stretch>
                  </pic:blipFill>
                  <pic:spPr>
                    <a:xfrm>
                      <a:off x="0" y="0"/>
                      <a:ext cx="6211570" cy="2842895"/>
                    </a:xfrm>
                    <a:prstGeom prst="rect">
                      <a:avLst/>
                    </a:prstGeom>
                  </pic:spPr>
                </pic:pic>
              </a:graphicData>
            </a:graphic>
          </wp:inline>
        </w:drawing>
      </w:r>
      <w:r w:rsidRPr="003C1E70">
        <w:t xml:space="preserve"> Figure </w:t>
      </w:r>
      <w:r w:rsidRPr="003C1E70">
        <w:fldChar w:fldCharType="begin"/>
      </w:r>
      <w:r w:rsidRPr="003C1E70">
        <w:instrText xml:space="preserve"> SEQ Figure \* ARABIC </w:instrText>
      </w:r>
      <w:r w:rsidRPr="003C1E70">
        <w:fldChar w:fldCharType="separate"/>
      </w:r>
      <w:r w:rsidR="005C31EA">
        <w:rPr>
          <w:noProof/>
        </w:rPr>
        <w:t>1</w:t>
      </w:r>
      <w:r w:rsidRPr="003C1E70">
        <w:fldChar w:fldCharType="end"/>
      </w:r>
      <w:r w:rsidRPr="003C1E70">
        <w:t>: Principe d'appel réseau</w:t>
      </w:r>
    </w:p>
    <w:p w:rsidR="00484FDA" w:rsidRPr="003C1E70" w:rsidRDefault="00484FDA" w:rsidP="005E67DD"/>
    <w:p w:rsidR="002E7ED2" w:rsidRPr="003C1E70" w:rsidRDefault="00FB3F5A" w:rsidP="005E67DD">
      <w:r w:rsidRPr="003C1E70">
        <w:t>Dans cette première version,</w:t>
      </w:r>
      <w:r w:rsidR="00484FDA" w:rsidRPr="003C1E70">
        <w:t xml:space="preserve"> la mise en place des éléments suivants</w:t>
      </w:r>
      <w:r w:rsidRPr="003C1E70">
        <w:t xml:space="preserve"> a été effectuée</w:t>
      </w:r>
      <w:r w:rsidR="004E53EA" w:rsidRPr="003C1E70">
        <w:t>:</w:t>
      </w:r>
    </w:p>
    <w:p w:rsidR="004E53EA" w:rsidRPr="003C1E70" w:rsidRDefault="004E53EA" w:rsidP="004E53EA">
      <w:pPr>
        <w:pStyle w:val="Paragraphedeliste"/>
        <w:numPr>
          <w:ilvl w:val="0"/>
          <w:numId w:val="19"/>
        </w:numPr>
      </w:pPr>
      <w:r w:rsidRPr="003C1E70">
        <w:t xml:space="preserve">Utilisation d'un BrodacastReceiver pour être au courant en permanence de l'état de la connectivité réseau. </w:t>
      </w:r>
      <w:r w:rsidR="003C1E70" w:rsidRPr="003C1E70">
        <w:t>Persistance</w:t>
      </w:r>
      <w:r w:rsidRPr="003C1E70">
        <w:t xml:space="preserve"> de cette information par l'objet Application.</w:t>
      </w:r>
    </w:p>
    <w:p w:rsidR="004E53EA" w:rsidRPr="003C1E70" w:rsidRDefault="004E53EA" w:rsidP="004E53EA">
      <w:pPr>
        <w:pStyle w:val="Paragraphedeliste"/>
        <w:numPr>
          <w:ilvl w:val="0"/>
          <w:numId w:val="19"/>
        </w:numPr>
      </w:pPr>
      <w:r w:rsidRPr="003C1E70">
        <w:t>Mise en place de listener pour écouter les changements de connectivité réseau au sein des différentes classes de l'application.</w:t>
      </w:r>
    </w:p>
    <w:p w:rsidR="004E53EA" w:rsidRPr="003C1E70" w:rsidRDefault="004E53EA" w:rsidP="004E53EA">
      <w:pPr>
        <w:pStyle w:val="Paragraphedeliste"/>
        <w:numPr>
          <w:ilvl w:val="0"/>
          <w:numId w:val="19"/>
        </w:numPr>
      </w:pPr>
      <w:r w:rsidRPr="003C1E70">
        <w:t>Centralisation de la gestion des services avec le ServiceManager (accès, destruction).</w:t>
      </w:r>
    </w:p>
    <w:p w:rsidR="004E53EA" w:rsidRPr="003C1E70" w:rsidRDefault="001A1FBB" w:rsidP="004E53EA">
      <w:pPr>
        <w:pStyle w:val="Paragraphedeliste"/>
        <w:numPr>
          <w:ilvl w:val="0"/>
          <w:numId w:val="19"/>
        </w:numPr>
      </w:pPr>
      <w:r w:rsidRPr="003C1E70">
        <w:t>Persistance</w:t>
      </w:r>
      <w:r w:rsidR="004E53EA" w:rsidRPr="003C1E70">
        <w:t xml:space="preserve"> et accès au ServiceManager par l'objet Application</w:t>
      </w:r>
      <w:r w:rsidR="00BA6783" w:rsidRPr="003C1E70">
        <w:t xml:space="preserve"> et mise en place du 1Second µPattern pour la destruction des services</w:t>
      </w:r>
      <w:r w:rsidR="004E53EA" w:rsidRPr="003C1E70">
        <w:t>.</w:t>
      </w:r>
    </w:p>
    <w:p w:rsidR="004E53EA" w:rsidRPr="003C1E70" w:rsidRDefault="004E53EA" w:rsidP="004E53EA">
      <w:pPr>
        <w:pStyle w:val="Paragraphedeliste"/>
        <w:numPr>
          <w:ilvl w:val="0"/>
          <w:numId w:val="19"/>
        </w:numPr>
      </w:pPr>
      <w:r w:rsidRPr="003C1E70">
        <w:t>Mise en place de la centralisation de la gestion des Exceptions via un ExceptionManager et des ExceptionManaged. Affichage automatique des Exceptions via la MotherActivity.</w:t>
      </w:r>
    </w:p>
    <w:p w:rsidR="00FF5C95" w:rsidRPr="003C1E70" w:rsidRDefault="00FF5C95" w:rsidP="004E53EA">
      <w:pPr>
        <w:pStyle w:val="Paragraphedeliste"/>
        <w:numPr>
          <w:ilvl w:val="0"/>
          <w:numId w:val="19"/>
        </w:numPr>
      </w:pPr>
      <w:r w:rsidRPr="003C1E70">
        <w:t>Mise en place d'une base de données pour le caching des données</w:t>
      </w:r>
      <w:r w:rsidR="001A1FBB" w:rsidRPr="003C1E70">
        <w:t xml:space="preserve"> et de sa D.A.O. associée</w:t>
      </w:r>
      <w:r w:rsidRPr="003C1E70">
        <w:t>.</w:t>
      </w:r>
    </w:p>
    <w:p w:rsidR="004E53EA" w:rsidRPr="003C1E70" w:rsidRDefault="00BA6783" w:rsidP="004E53EA">
      <w:pPr>
        <w:pStyle w:val="Paragraphedeliste"/>
        <w:numPr>
          <w:ilvl w:val="0"/>
          <w:numId w:val="19"/>
        </w:numPr>
      </w:pPr>
      <w:r w:rsidRPr="003C1E70">
        <w:t xml:space="preserve">Mise en place de </w:t>
      </w:r>
      <w:r w:rsidR="00FB3F5A" w:rsidRPr="003C1E70">
        <w:t>deux services, l'un le ServiceData gère les données, le second le ServiceUpdater les met à jour</w:t>
      </w:r>
      <w:r w:rsidRPr="003C1E70">
        <w:t>.</w:t>
      </w:r>
    </w:p>
    <w:p w:rsidR="00FB3F5A" w:rsidRPr="003C1E70" w:rsidRDefault="00FB3F5A" w:rsidP="004E53EA">
      <w:pPr>
        <w:pStyle w:val="Paragraphedeliste"/>
        <w:numPr>
          <w:ilvl w:val="0"/>
          <w:numId w:val="19"/>
        </w:numPr>
      </w:pPr>
      <w:r w:rsidRPr="003C1E70">
        <w:lastRenderedPageBreak/>
        <w:t xml:space="preserve">L'utilisation de CallBack a été </w:t>
      </w:r>
      <w:r w:rsidR="003C1E70" w:rsidRPr="003C1E70">
        <w:t>implémentée</w:t>
      </w:r>
      <w:r w:rsidRPr="003C1E70">
        <w:t xml:space="preserve"> pour la récupération des données, plutôt que celle de la communication par Intent.</w:t>
      </w:r>
    </w:p>
    <w:p w:rsidR="00FB3F5A" w:rsidRPr="003C1E70" w:rsidRDefault="008F58D5" w:rsidP="00FB3F5A">
      <w:r w:rsidRPr="003C1E70">
        <w:t>Ci-dessous</w:t>
      </w:r>
      <w:r w:rsidR="00FB3F5A" w:rsidRPr="003C1E70">
        <w:t>, le princi</w:t>
      </w:r>
      <w:r w:rsidRPr="003C1E70">
        <w:t>pe de mise en place du ServiceM</w:t>
      </w:r>
      <w:r w:rsidR="00FB3F5A" w:rsidRPr="003C1E70">
        <w:t>anager avec l'utilisation de CallBack.</w:t>
      </w:r>
    </w:p>
    <w:p w:rsidR="00BA6783" w:rsidRPr="003C1E70" w:rsidRDefault="00BA6783" w:rsidP="00BA6783">
      <w:pPr>
        <w:keepNext/>
      </w:pPr>
    </w:p>
    <w:p w:rsidR="00BA6783" w:rsidRPr="003C1E70" w:rsidRDefault="00BA6783" w:rsidP="00BA6783">
      <w:pPr>
        <w:keepNext/>
      </w:pPr>
      <w:r w:rsidRPr="003C1E70">
        <w:drawing>
          <wp:inline distT="0" distB="0" distL="0" distR="0" wp14:anchorId="08CCBFD4" wp14:editId="31E7E4C9">
            <wp:extent cx="6211570" cy="27031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iceManager.PNG"/>
                    <pic:cNvPicPr/>
                  </pic:nvPicPr>
                  <pic:blipFill>
                    <a:blip r:embed="rId11">
                      <a:extLst>
                        <a:ext uri="{28A0092B-C50C-407E-A947-70E740481C1C}">
                          <a14:useLocalDpi xmlns:a14="http://schemas.microsoft.com/office/drawing/2010/main" val="0"/>
                        </a:ext>
                      </a:extLst>
                    </a:blip>
                    <a:stretch>
                      <a:fillRect/>
                    </a:stretch>
                  </pic:blipFill>
                  <pic:spPr>
                    <a:xfrm>
                      <a:off x="0" y="0"/>
                      <a:ext cx="6211570" cy="2703195"/>
                    </a:xfrm>
                    <a:prstGeom prst="rect">
                      <a:avLst/>
                    </a:prstGeom>
                  </pic:spPr>
                </pic:pic>
              </a:graphicData>
            </a:graphic>
          </wp:inline>
        </w:drawing>
      </w:r>
    </w:p>
    <w:p w:rsidR="00BA6783" w:rsidRPr="003C1E70" w:rsidRDefault="00BA6783" w:rsidP="00BA6783">
      <w:pPr>
        <w:pStyle w:val="Lgende"/>
      </w:pPr>
      <w:r w:rsidRPr="003C1E70">
        <w:t xml:space="preserve">Figure </w:t>
      </w:r>
      <w:r w:rsidRPr="003C1E70">
        <w:fldChar w:fldCharType="begin"/>
      </w:r>
      <w:r w:rsidRPr="003C1E70">
        <w:instrText xml:space="preserve"> SEQ Figure \* ARABIC </w:instrText>
      </w:r>
      <w:r w:rsidRPr="003C1E70">
        <w:fldChar w:fldCharType="separate"/>
      </w:r>
      <w:r w:rsidR="005C31EA">
        <w:rPr>
          <w:noProof/>
        </w:rPr>
        <w:t>2</w:t>
      </w:r>
      <w:r w:rsidRPr="003C1E70">
        <w:fldChar w:fldCharType="end"/>
      </w:r>
      <w:r w:rsidRPr="003C1E70">
        <w:t xml:space="preserve">: </w:t>
      </w:r>
      <w:r w:rsidR="00FB3F5A" w:rsidRPr="003C1E70">
        <w:t>Principe du ServiceManager</w:t>
      </w:r>
    </w:p>
    <w:p w:rsidR="00BA6783" w:rsidRPr="003C1E70" w:rsidRDefault="008F58D5" w:rsidP="00BA6783">
      <w:r w:rsidRPr="003C1E70">
        <w:t>Nous allons, dans la suite de ce document, voir la mise en place de ces différents principes architecturaux au sein de ce projet.</w:t>
      </w:r>
    </w:p>
    <w:p w:rsidR="008F58D5" w:rsidRPr="003C1E70" w:rsidRDefault="008F58D5" w:rsidP="008F58D5">
      <w:pPr>
        <w:pStyle w:val="Titre1"/>
      </w:pPr>
      <w:r w:rsidRPr="003C1E70">
        <w:t>L'état de la connexion réseau.</w:t>
      </w:r>
    </w:p>
    <w:p w:rsidR="008F58D5" w:rsidRPr="003C1E70" w:rsidRDefault="008F58D5" w:rsidP="00BA6783">
      <w:r w:rsidRPr="003C1E70">
        <w:t>Un principe fort, au sein de vos applications, doit être la connaissance de l'état de la connectivité réseau. En effet, s'il n'y pas de connexion, est-il utile de faire un appel REST ? pas vraiment, hein. Il est donc nécessaire de connaître cet état en permanence où que vous vous trouviez dans l'application. Nous verrons dans les projets suivants comment mettre en place le pattern d'état associé à cette problématique, mais pour l'instant, nous mettons en place un système plus simpliste de cette gestion.</w:t>
      </w:r>
    </w:p>
    <w:p w:rsidR="008F58D5" w:rsidRPr="003C1E70" w:rsidRDefault="008F58D5" w:rsidP="00BA6783">
      <w:r w:rsidRPr="003C1E70">
        <w:t>L'idée générale est de déclarer un BroadcastReceiver qui écoute les changements d'état du réseau et utilise l'objet Application pour centraliser cet état. L'objet Application a, lui, à charge de ventiler l'information aux autres éléments de votre application.</w:t>
      </w:r>
    </w:p>
    <w:p w:rsidR="008F58D5" w:rsidRPr="003C1E70" w:rsidRDefault="006A0E8D" w:rsidP="008F58D5">
      <w:pPr>
        <w:pStyle w:val="Titre2"/>
      </w:pPr>
      <w:r w:rsidRPr="003C1E70">
        <w:t>Le</w:t>
      </w:r>
      <w:r w:rsidR="008F58D5" w:rsidRPr="003C1E70">
        <w:t xml:space="preserve"> BroadCastReceiever </w:t>
      </w:r>
      <w:r w:rsidRPr="003C1E70">
        <w:t xml:space="preserve">: </w:t>
      </w:r>
      <w:r w:rsidR="008F58D5" w:rsidRPr="003C1E70">
        <w:t>ConnectionReceiver</w:t>
      </w:r>
    </w:p>
    <w:p w:rsidR="008F58D5" w:rsidRPr="003C1E70" w:rsidRDefault="006A0E8D" w:rsidP="00BA6783">
      <w:r w:rsidRPr="003C1E70">
        <w:t>Ce BroadcastReceiver doit écouter tous les changements de connectivité réseau et mettre à jour l'objet Application.</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3F5FBF"/>
          <w:sz w:val="20"/>
          <w:szCs w:val="20"/>
        </w:rPr>
        <w:t>&lt;!-- BroadCastReceiver --&gt;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3F5FBF"/>
          <w:sz w:val="20"/>
          <w:szCs w:val="20"/>
        </w:rPr>
        <w:t>&lt;!-- Listening for Boot and connectivity changed (Launch the update service) --&gt;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receiver</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".broadcastreceiver.WebConnectivityReceiver"</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intent-filter</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"android.intent.action.ACTION_DOCK_EVENT"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"android.intent.action.ACTION_BATTERY_LOW"</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"android.intent.action.ACTION_POWER_CONNECTED"</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"android.intent.action.ACTION_POWER_DISCONNECTED"</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"android.net.conn.CONNECTIVITY_CHANGE"</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"android.intent.action.BOOT_COMPLETED"</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action</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android:name</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"android.net.wifi.STATE_CHANGE"</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intent-filter</w:t>
      </w:r>
      <w:r w:rsidRPr="003C1E70">
        <w:rPr>
          <w:rFonts w:ascii="Times New Roman" w:hAnsi="Times New Roman" w:cs="Times New Roman"/>
          <w:color w:val="008080"/>
          <w:sz w:val="20"/>
          <w:szCs w:val="20"/>
        </w:rPr>
        <w:t>&gt;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receiver</w:t>
      </w:r>
      <w:r w:rsidRPr="003C1E70">
        <w:rPr>
          <w:rFonts w:ascii="Times New Roman" w:hAnsi="Times New Roman" w:cs="Times New Roman"/>
          <w:color w:val="008080"/>
          <w:sz w:val="20"/>
          <w:szCs w:val="20"/>
        </w:rPr>
        <w:t>&gt;</w:t>
      </w:r>
    </w:p>
    <w:p w:rsidR="006A0E8D" w:rsidRPr="003C1E70" w:rsidRDefault="006A0E8D" w:rsidP="00BA6783">
      <w:r w:rsidRPr="003C1E70">
        <w:t>Ainsi le système instancie ce receiver lorsque l'un de ces évènements système est déclenché. Il doit alors prévenir l'objet Activity:</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00"/>
          <w:sz w:val="20"/>
          <w:szCs w:val="20"/>
          <w:highlight w:val="lightGray"/>
        </w:rPr>
        <w:t>WebConnectivityReceiver</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BroadcastReceiver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(non-</w:t>
      </w:r>
      <w:r w:rsidRPr="003C1E70">
        <w:rPr>
          <w:rFonts w:ascii="Times New Roman" w:hAnsi="Times New Roman" w:cs="Times New Roman"/>
          <w:color w:val="3F7F5F"/>
          <w:sz w:val="20"/>
          <w:szCs w:val="20"/>
          <w:u w:val="single"/>
        </w:rPr>
        <w:t>Javadoc</w:t>
      </w:r>
      <w:r w:rsidRPr="003C1E70">
        <w:rPr>
          <w:rFonts w:ascii="Times New Roman" w:hAnsi="Times New Roman" w:cs="Times New Roman"/>
          <w:color w:val="3F7F5F"/>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@see android.content.BroadcastReceiver#onReceive(android.content.Context,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 android.content.Intent)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onReceive(Context context, Intent intent)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Log.</w:t>
      </w:r>
      <w:r w:rsidRPr="003C1E70">
        <w:rPr>
          <w:rFonts w:ascii="Times New Roman" w:hAnsi="Times New Roman" w:cs="Times New Roman"/>
          <w:i/>
          <w:iCs/>
          <w:color w:val="000000"/>
          <w:sz w:val="20"/>
          <w:szCs w:val="20"/>
        </w:rPr>
        <w:t>i</w:t>
      </w:r>
      <w:r w:rsidRPr="003C1E70">
        <w:rPr>
          <w:rFonts w:ascii="Times New Roman" w:hAnsi="Times New Roman" w:cs="Times New Roman"/>
          <w:color w:val="000000"/>
          <w:sz w:val="20"/>
          <w:szCs w:val="20"/>
        </w:rPr>
        <w:t>(</w:t>
      </w:r>
      <w:r w:rsidRPr="003C1E70">
        <w:rPr>
          <w:rFonts w:ascii="Times New Roman" w:hAnsi="Times New Roman" w:cs="Times New Roman"/>
          <w:color w:val="2A00FF"/>
          <w:sz w:val="20"/>
          <w:szCs w:val="20"/>
        </w:rPr>
        <w:t>"WebConnectivityReceiver"</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2A00FF"/>
          <w:sz w:val="20"/>
          <w:szCs w:val="20"/>
        </w:rPr>
        <w:t>"Intent received :"</w:t>
      </w:r>
      <w:r w:rsidRPr="003C1E70">
        <w:rPr>
          <w:rFonts w:ascii="Times New Roman" w:hAnsi="Times New Roman" w:cs="Times New Roman"/>
          <w:color w:val="000000"/>
          <w:sz w:val="20"/>
          <w:szCs w:val="20"/>
        </w:rPr>
        <w:t xml:space="preserve"> + intent.getAction());</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.manageConnectivtyState();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6A0E8D" w:rsidRPr="003C1E70" w:rsidRDefault="006A0E8D" w:rsidP="00BA6783"/>
    <w:p w:rsidR="006A0E8D" w:rsidRPr="003C1E70" w:rsidRDefault="006A0E8D" w:rsidP="006A0E8D">
      <w:pPr>
        <w:pStyle w:val="Titre2"/>
      </w:pPr>
      <w:r w:rsidRPr="003C1E70">
        <w:t>L'objet Application</w:t>
      </w:r>
    </w:p>
    <w:p w:rsidR="006A0E8D" w:rsidRPr="003C1E70" w:rsidRDefault="006A0E8D" w:rsidP="006A0E8D">
      <w:r w:rsidRPr="003C1E70">
        <w:t>L'objet application est alors appelé par le receiver et doit, analyser l'état de cette connectivité, la persister (pour pouvoir s'en souvenir quand l'application sera en cours d'exécution) et ventiler l'information (si l'application est en cours d'exécution).</w:t>
      </w:r>
    </w:p>
    <w:p w:rsidR="006A0E8D" w:rsidRPr="003C1E70" w:rsidRDefault="006A0E8D" w:rsidP="006A0E8D">
      <w:pPr>
        <w:pStyle w:val="Titre3"/>
      </w:pPr>
      <w:r w:rsidRPr="003C1E70">
        <w:t>Analyse et persistance de l'état réseau</w:t>
      </w:r>
    </w:p>
    <w:p w:rsidR="006A0E8D" w:rsidRPr="003C1E70" w:rsidRDefault="006A0E8D" w:rsidP="006A0E8D">
      <w:r w:rsidRPr="003C1E70">
        <w:t>L'analyse de l'état réseau est assez connue dans le monde Android et ne prête pas à explication. Nous utilisons un Sharde</w:t>
      </w:r>
      <w:r w:rsidR="00B33BFB" w:rsidRPr="003C1E70">
        <w:t>d</w:t>
      </w:r>
      <w:r w:rsidRPr="003C1E70">
        <w:t>Preference pour persister cette information</w:t>
      </w:r>
      <w:r w:rsidR="008B0512" w:rsidRPr="003C1E70">
        <w:t xml:space="preserve"> et la renvoyer dans le futur</w:t>
      </w:r>
      <w:r w:rsidRPr="003C1E70">
        <w:t>.</w:t>
      </w:r>
    </w:p>
    <w:p w:rsidR="006A0E8D" w:rsidRPr="003C1E70" w:rsidRDefault="006A0E8D" w:rsidP="006A0E8D">
      <w:r w:rsidRPr="003C1E70">
        <w:t>Cela donne le code suivant:</w:t>
      </w:r>
    </w:p>
    <w:p w:rsidR="008B0512" w:rsidRPr="003C1E70" w:rsidRDefault="006A0E8D"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MyApplication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Application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Other code of the Application object ...*</w:t>
      </w:r>
    </w:p>
    <w:p w:rsidR="006A0E8D" w:rsidRPr="003C1E70" w:rsidRDefault="006A0E8D"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Here we are because we receive either the boot completed event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either the connection changed event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either the </w:t>
      </w:r>
      <w:r w:rsidRPr="003C1E70">
        <w:rPr>
          <w:rFonts w:ascii="Times New Roman" w:hAnsi="Times New Roman" w:cs="Times New Roman"/>
          <w:color w:val="3F7F5F"/>
          <w:sz w:val="20"/>
          <w:szCs w:val="20"/>
          <w:u w:val="single"/>
        </w:rPr>
        <w:t>wifi</w:t>
      </w:r>
      <w:r w:rsidRPr="003C1E70">
        <w:rPr>
          <w:rFonts w:ascii="Times New Roman" w:hAnsi="Times New Roman" w:cs="Times New Roman"/>
          <w:color w:val="3F7F5F"/>
          <w:sz w:val="20"/>
          <w:szCs w:val="20"/>
        </w:rPr>
        <w:t xml:space="preserve"> state changed event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ConnectivityManager cm = (ConnectivityManager) getSystemService(Context.</w:t>
      </w:r>
      <w:r w:rsidRPr="003C1E70">
        <w:rPr>
          <w:rFonts w:ascii="Times New Roman" w:hAnsi="Times New Roman" w:cs="Times New Roman"/>
          <w:i/>
          <w:iCs/>
          <w:color w:val="0000C0"/>
          <w:sz w:val="20"/>
          <w:szCs w:val="20"/>
        </w:rPr>
        <w:t>CONNECTIVITY_SERVICE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TelephonyManager telephonyManager = (TelephonyManager) getSystemService(Context.</w:t>
      </w:r>
      <w:r w:rsidRPr="003C1E70">
        <w:rPr>
          <w:rFonts w:ascii="Times New Roman" w:hAnsi="Times New Roman" w:cs="Times New Roman"/>
          <w:i/>
          <w:iCs/>
          <w:color w:val="0000C0"/>
          <w:sz w:val="20"/>
          <w:szCs w:val="20"/>
        </w:rPr>
        <w:t>TELEPHONY_SERVICE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NetworkInfo networkInfo = cm.getActiveNetworkInfo();</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update the preferences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SharedPreferences prefs = getSharedPreferences(MyApplication.</w:t>
      </w:r>
      <w:r w:rsidRPr="003C1E70">
        <w:rPr>
          <w:rFonts w:ascii="Times New Roman" w:hAnsi="Times New Roman" w:cs="Times New Roman"/>
          <w:i/>
          <w:iCs/>
          <w:color w:val="0000C0"/>
          <w:sz w:val="20"/>
          <w:szCs w:val="20"/>
        </w:rPr>
        <w:t>CONNECTIVITY_STATUS</w:t>
      </w:r>
      <w:r w:rsidRPr="003C1E70">
        <w:rPr>
          <w:rFonts w:ascii="Times New Roman" w:hAnsi="Times New Roman" w:cs="Times New Roman"/>
          <w:color w:val="000000"/>
          <w:sz w:val="20"/>
          <w:szCs w:val="20"/>
        </w:rPr>
        <w:t>, Context.</w:t>
      </w:r>
      <w:r w:rsidRPr="003C1E70">
        <w:rPr>
          <w:rFonts w:ascii="Times New Roman" w:hAnsi="Times New Roman" w:cs="Times New Roman"/>
          <w:i/>
          <w:iCs/>
          <w:color w:val="0000C0"/>
          <w:sz w:val="20"/>
          <w:szCs w:val="20"/>
        </w:rPr>
        <w:t>MODE_PRIVATE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SharedPreferences.Editor editor = prefs.edit();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networkInfo)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This is the airplane mode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 xml:space="preserve"> = 0;</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else</w:t>
      </w:r>
      <w:r w:rsidRPr="003C1E70">
        <w:rPr>
          <w:rFonts w:ascii="Times New Roman" w:hAnsi="Times New Roman" w:cs="Times New Roman"/>
          <w:color w:val="000000"/>
          <w:sz w:val="20"/>
          <w:szCs w:val="20"/>
        </w:rPr>
        <w:t xml:space="preserv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switch</w:t>
      </w:r>
      <w:r w:rsidRPr="003C1E70">
        <w:rPr>
          <w:rFonts w:ascii="Times New Roman" w:hAnsi="Times New Roman" w:cs="Times New Roman"/>
          <w:color w:val="000000"/>
          <w:sz w:val="20"/>
          <w:szCs w:val="20"/>
        </w:rPr>
        <w:t xml:space="preserve"> (networkInfo.getType())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case</w:t>
      </w:r>
      <w:r w:rsidRPr="003C1E70">
        <w:rPr>
          <w:rFonts w:ascii="Times New Roman" w:hAnsi="Times New Roman" w:cs="Times New Roman"/>
          <w:color w:val="000000"/>
          <w:sz w:val="20"/>
          <w:szCs w:val="20"/>
        </w:rPr>
        <w:t xml:space="preserve"> ConnectivityManager.</w:t>
      </w:r>
      <w:r w:rsidRPr="003C1E70">
        <w:rPr>
          <w:rFonts w:ascii="Times New Roman" w:hAnsi="Times New Roman" w:cs="Times New Roman"/>
          <w:i/>
          <w:iCs/>
          <w:color w:val="0000C0"/>
          <w:sz w:val="20"/>
          <w:szCs w:val="20"/>
        </w:rPr>
        <w:t>TYPE_WIFI</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then it means the connectivity is 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so we need to notify about that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notifyConnIsBackListeners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break</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case</w:t>
      </w:r>
      <w:r w:rsidRPr="003C1E70">
        <w:rPr>
          <w:rFonts w:ascii="Times New Roman" w:hAnsi="Times New Roman" w:cs="Times New Roman"/>
          <w:color w:val="000000"/>
          <w:sz w:val="20"/>
          <w:szCs w:val="20"/>
        </w:rPr>
        <w:t xml:space="preserve"> ConnectivityManager.</w:t>
      </w:r>
      <w:r w:rsidRPr="003C1E70">
        <w:rPr>
          <w:rFonts w:ascii="Times New Roman" w:hAnsi="Times New Roman" w:cs="Times New Roman"/>
          <w:i/>
          <w:iCs/>
          <w:color w:val="0000C0"/>
          <w:sz w:val="20"/>
          <w:szCs w:val="20"/>
        </w:rPr>
        <w:t>TYPE_MOBILE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then it means the connectivity is 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so we need to notify about that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notifyConnIsBackListeners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 xml:space="preserve"> = telephonyManager.getNetworkType();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For information TelephonyType is one of the following</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switch (telephonyManager.getNetworkType())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case TelephonyManager.NETWORK_TYPE_LTE:// 150Mb/s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case TelephonyManager.NETWORK_TYPE_HSDPA:// 42Mb/s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break;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case TelephonyManager.NETWORK_TYPE_EDGE:// 215kb/s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break;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case TelephonyManager.NETWORK_TYPE_GPRS:// 45kb/s</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break;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default: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break;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break</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default</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break</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A0E8D" w:rsidRPr="003C1E70" w:rsidRDefault="006A0E8D" w:rsidP="006A0E8D">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Store the state</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editor.putInt(getString(R.string.</w:t>
      </w:r>
      <w:r w:rsidRPr="003C1E70">
        <w:rPr>
          <w:rFonts w:ascii="Times New Roman" w:hAnsi="Times New Roman" w:cs="Times New Roman"/>
          <w:i/>
          <w:iCs/>
          <w:color w:val="0000C0"/>
          <w:sz w:val="20"/>
          <w:szCs w:val="20"/>
        </w:rPr>
        <w:t>telephonyType</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editor.putBoolean(getString(R.string.</w:t>
      </w:r>
      <w:r w:rsidRPr="003C1E70">
        <w:rPr>
          <w:rFonts w:ascii="Times New Roman" w:hAnsi="Times New Roman" w:cs="Times New Roman"/>
          <w:i/>
          <w:iCs/>
          <w:color w:val="0000C0"/>
          <w:sz w:val="20"/>
          <w:szCs w:val="20"/>
        </w:rPr>
        <w:t>has_network</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isConnected</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editor.putBoolean(getString(R.string.</w:t>
      </w:r>
      <w:r w:rsidRPr="003C1E70">
        <w:rPr>
          <w:rFonts w:ascii="Times New Roman" w:hAnsi="Times New Roman" w:cs="Times New Roman"/>
          <w:i/>
          <w:iCs/>
          <w:color w:val="0000C0"/>
          <w:sz w:val="20"/>
          <w:szCs w:val="20"/>
        </w:rPr>
        <w:t>networkStateInitialized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editor.putBoolean(getString(R.string.</w:t>
      </w:r>
      <w:r w:rsidRPr="003C1E70">
        <w:rPr>
          <w:rFonts w:ascii="Times New Roman" w:hAnsi="Times New Roman" w:cs="Times New Roman"/>
          <w:i/>
          <w:iCs/>
          <w:color w:val="0000C0"/>
          <w:sz w:val="20"/>
          <w:szCs w:val="20"/>
        </w:rPr>
        <w:t>has_wifi</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editor.commit();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notifyConnIsBackListeners</w:t>
      </w:r>
      <w:r w:rsidRPr="003C1E70">
        <w:rPr>
          <w:rFonts w:ascii="Times New Roman" w:hAnsi="Times New Roman" w:cs="Times New Roman"/>
          <w:color w:val="000000"/>
          <w:sz w:val="20"/>
          <w:szCs w:val="20"/>
        </w:rPr>
        <w:t>) {</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notifyConnectivityIsBack();</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Log.</w:t>
      </w:r>
      <w:r w:rsidRPr="003C1E70">
        <w:rPr>
          <w:rFonts w:ascii="Times New Roman" w:hAnsi="Times New Roman" w:cs="Times New Roman"/>
          <w:i/>
          <w:iCs/>
          <w:color w:val="000000"/>
          <w:sz w:val="20"/>
          <w:szCs w:val="20"/>
        </w:rPr>
        <w:t>e</w:t>
      </w:r>
      <w:r w:rsidRPr="003C1E70">
        <w:rPr>
          <w:rFonts w:ascii="Times New Roman" w:hAnsi="Times New Roman" w:cs="Times New Roman"/>
          <w:color w:val="000000"/>
          <w:sz w:val="20"/>
          <w:szCs w:val="20"/>
        </w:rPr>
        <w:t>(</w:t>
      </w:r>
      <w:r w:rsidRPr="003C1E70">
        <w:rPr>
          <w:rFonts w:ascii="Times New Roman" w:hAnsi="Times New Roman" w:cs="Times New Roman"/>
          <w:color w:val="2A00FF"/>
          <w:sz w:val="20"/>
          <w:szCs w:val="20"/>
        </w:rPr>
        <w:t>"MyApplication"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2A00FF"/>
          <w:sz w:val="20"/>
          <w:szCs w:val="20"/>
        </w:rPr>
        <w:t>"manageConnectivtyState called and return isConnected="</w:t>
      </w:r>
      <w:r w:rsidRPr="003C1E70">
        <w:rPr>
          <w:rFonts w:ascii="Times New Roman" w:hAnsi="Times New Roman" w:cs="Times New Roman"/>
          <w:color w:val="000000"/>
          <w:sz w:val="20"/>
          <w:szCs w:val="20"/>
        </w:rPr>
        <w:t xml:space="preserve"> + </w:t>
      </w:r>
      <w:r w:rsidR="008B0512" w:rsidRPr="003C1E70">
        <w:rPr>
          <w:rFonts w:ascii="Times New Roman" w:hAnsi="Times New Roman" w:cs="Times New Roman"/>
          <w:color w:val="000000"/>
          <w:sz w:val="20"/>
          <w:szCs w:val="20"/>
        </w:rPr>
        <w:t>i</w:t>
      </w:r>
      <w:r w:rsidRPr="003C1E70">
        <w:rPr>
          <w:rFonts w:ascii="Times New Roman" w:hAnsi="Times New Roman" w:cs="Times New Roman"/>
          <w:color w:val="0000C0"/>
          <w:sz w:val="20"/>
          <w:szCs w:val="20"/>
        </w:rPr>
        <w:t>sConnected</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 isWifi="</w:t>
      </w:r>
    </w:p>
    <w:p w:rsidR="006A0E8D" w:rsidRPr="003C1E70" w:rsidRDefault="006A0E8D" w:rsidP="006A0E8D">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 xml:space="preserve">+ </w:t>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 telephonyType="</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w:t>
      </w:r>
    </w:p>
    <w:p w:rsidR="006A0E8D" w:rsidRPr="003C1E70" w:rsidRDefault="006A0E8D" w:rsidP="006A0E8D">
      <w:pPr>
        <w:rPr>
          <w:rFonts w:ascii="Times New Roman" w:hAnsi="Times New Roman" w:cs="Times New Roman"/>
        </w:rPr>
      </w:pPr>
      <w:r w:rsidRPr="003C1E70">
        <w:rPr>
          <w:rFonts w:ascii="Times New Roman" w:hAnsi="Times New Roman" w:cs="Times New Roman"/>
          <w:color w:val="000000"/>
          <w:sz w:val="20"/>
          <w:szCs w:val="20"/>
        </w:rPr>
        <w:t>}</w:t>
      </w:r>
    </w:p>
    <w:p w:rsidR="006A0E8D" w:rsidRPr="003C1E70" w:rsidRDefault="006A0E8D" w:rsidP="006A0E8D">
      <w:pPr>
        <w:pStyle w:val="Titre3"/>
      </w:pPr>
      <w:r w:rsidRPr="003C1E70">
        <w:t>Ventilation de l'information</w:t>
      </w:r>
    </w:p>
    <w:p w:rsidR="008B0512" w:rsidRPr="003C1E70" w:rsidRDefault="008B0512" w:rsidP="008B0512">
      <w:r w:rsidRPr="003C1E70">
        <w:t>Nous utilisons le principe de Design Pattern appelé Observer. C'est le principe des listeners.</w:t>
      </w:r>
    </w:p>
    <w:p w:rsidR="00B33BFB" w:rsidRPr="003C1E70" w:rsidRDefault="00B33BFB" w:rsidP="00B33BFB">
      <w:pPr>
        <w:keepNext/>
        <w:jc w:val="center"/>
      </w:pPr>
      <w:r w:rsidRPr="003C1E70">
        <w:lastRenderedPageBreak/>
        <w:drawing>
          <wp:inline distT="0" distB="0" distL="0" distR="0" wp14:anchorId="45618C3D" wp14:editId="4A4DE311">
            <wp:extent cx="4449445" cy="1863108"/>
            <wp:effectExtent l="0" t="0" r="825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erDesignPattern.PNG"/>
                    <pic:cNvPicPr/>
                  </pic:nvPicPr>
                  <pic:blipFill>
                    <a:blip r:embed="rId12">
                      <a:extLst>
                        <a:ext uri="{28A0092B-C50C-407E-A947-70E740481C1C}">
                          <a14:useLocalDpi xmlns:a14="http://schemas.microsoft.com/office/drawing/2010/main" val="0"/>
                        </a:ext>
                      </a:extLst>
                    </a:blip>
                    <a:stretch>
                      <a:fillRect/>
                    </a:stretch>
                  </pic:blipFill>
                  <pic:spPr>
                    <a:xfrm>
                      <a:off x="0" y="0"/>
                      <a:ext cx="4470757" cy="1872032"/>
                    </a:xfrm>
                    <a:prstGeom prst="rect">
                      <a:avLst/>
                    </a:prstGeom>
                  </pic:spPr>
                </pic:pic>
              </a:graphicData>
            </a:graphic>
          </wp:inline>
        </w:drawing>
      </w:r>
    </w:p>
    <w:p w:rsidR="00B33BFB" w:rsidRPr="003C1E70" w:rsidRDefault="00B33BFB" w:rsidP="00B33BFB">
      <w:pPr>
        <w:pStyle w:val="Lgende"/>
        <w:jc w:val="center"/>
      </w:pPr>
      <w:r w:rsidRPr="003C1E70">
        <w:t xml:space="preserve">Figure </w:t>
      </w:r>
      <w:r w:rsidRPr="003C1E70">
        <w:fldChar w:fldCharType="begin"/>
      </w:r>
      <w:r w:rsidRPr="003C1E70">
        <w:instrText xml:space="preserve"> SEQ Figure \* ARABIC </w:instrText>
      </w:r>
      <w:r w:rsidRPr="003C1E70">
        <w:fldChar w:fldCharType="separate"/>
      </w:r>
      <w:r w:rsidR="005C31EA">
        <w:rPr>
          <w:noProof/>
        </w:rPr>
        <w:t>3</w:t>
      </w:r>
      <w:r w:rsidRPr="003C1E70">
        <w:fldChar w:fldCharType="end"/>
      </w:r>
      <w:r w:rsidRPr="003C1E70">
        <w:t>: Observer Design Pattern</w:t>
      </w:r>
    </w:p>
    <w:p w:rsidR="008B0512" w:rsidRPr="003C1E70" w:rsidRDefault="008B0512" w:rsidP="008B0512">
      <w:r w:rsidRPr="003C1E70">
        <w:t>Pour cela nous avons besoin d'une interface</w:t>
      </w:r>
      <w:r w:rsidR="00B33BFB" w:rsidRPr="003C1E70">
        <w:t xml:space="preserve"> (l'Observer)</w:t>
      </w:r>
      <w:r w:rsidRPr="003C1E70">
        <w:t xml:space="preserve"> qui sera implémentée par tous les objets souhaitant être notifiés d'un changement de connectivité réseau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@author</w:t>
      </w:r>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Mathias</w:t>
      </w:r>
      <w:r w:rsidRPr="003C1E70">
        <w:rPr>
          <w:rFonts w:ascii="Times New Roman" w:hAnsi="Times New Roman" w:cs="Times New Roman"/>
          <w:color w:val="3F5FBF"/>
          <w:sz w:val="20"/>
          <w:szCs w:val="20"/>
        </w:rPr>
        <w:t xml:space="preserve"> </w:t>
      </w:r>
      <w:r w:rsidRPr="003C1E70">
        <w:rPr>
          <w:rFonts w:ascii="Times New Roman" w:hAnsi="Times New Roman" w:cs="Times New Roman"/>
          <w:color w:val="3F5FBF"/>
          <w:sz w:val="20"/>
          <w:szCs w:val="20"/>
          <w:u w:val="single"/>
        </w:rPr>
        <w:t>Seguy</w:t>
      </w:r>
      <w:r w:rsidRPr="003C1E70">
        <w:rPr>
          <w:rFonts w:ascii="Times New Roman" w:hAnsi="Times New Roman" w:cs="Times New Roman"/>
          <w:color w:val="3F5FBF"/>
          <w:sz w:val="20"/>
          <w:szCs w:val="20"/>
        </w:rPr>
        <w:t xml:space="preserve"> (Android2EE)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@goals</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This class aims to be </w:t>
      </w:r>
      <w:r w:rsidRPr="003C1E70">
        <w:rPr>
          <w:rFonts w:ascii="Times New Roman" w:hAnsi="Times New Roman" w:cs="Times New Roman"/>
          <w:color w:val="3F5FBF"/>
          <w:sz w:val="20"/>
          <w:szCs w:val="20"/>
          <w:u w:val="single"/>
        </w:rPr>
        <w:t>instanciate</w:t>
      </w:r>
      <w:r w:rsidRPr="003C1E70">
        <w:rPr>
          <w:rFonts w:ascii="Times New Roman" w:hAnsi="Times New Roman" w:cs="Times New Roman"/>
          <w:color w:val="3F5FBF"/>
          <w:sz w:val="20"/>
          <w:szCs w:val="20"/>
        </w:rPr>
        <w:t xml:space="preserve"> by those who want to be notify when the connectivity is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interface</w:t>
      </w:r>
      <w:r w:rsidRPr="003C1E70">
        <w:rPr>
          <w:rFonts w:ascii="Times New Roman" w:hAnsi="Times New Roman" w:cs="Times New Roman"/>
          <w:color w:val="000000"/>
          <w:sz w:val="20"/>
          <w:szCs w:val="20"/>
        </w:rPr>
        <w:t xml:space="preserve"> ConnectivityIsBackIntf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CallBack to be notify when the connectivity is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isWifi Tell you if the </w:t>
      </w:r>
      <w:r w:rsidRPr="003C1E70">
        <w:rPr>
          <w:rFonts w:ascii="Times New Roman" w:hAnsi="Times New Roman" w:cs="Times New Roman"/>
          <w:color w:val="3F5FBF"/>
          <w:sz w:val="20"/>
          <w:szCs w:val="20"/>
          <w:u w:val="single"/>
        </w:rPr>
        <w:t>Wifi</w:t>
      </w:r>
      <w:r w:rsidRPr="003C1E70">
        <w:rPr>
          <w:rFonts w:ascii="Times New Roman" w:hAnsi="Times New Roman" w:cs="Times New Roman"/>
          <w:color w:val="3F5FBF"/>
          <w:sz w:val="20"/>
          <w:szCs w:val="20"/>
        </w:rPr>
        <w:t xml:space="preserve"> is on</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telephonyType If isWifi==false, it means you'are connected using GPRS and it give you your connectivity type (LTE,Edge,GPRS,HSDPA)</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ab/>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connectivityIsBack(</w:t>
      </w:r>
      <w:r w:rsidRPr="003C1E70">
        <w:rPr>
          <w:rFonts w:ascii="Times New Roman" w:hAnsi="Times New Roman" w:cs="Times New Roman"/>
          <w:b/>
          <w:bCs/>
          <w:color w:val="7F0055"/>
          <w:sz w:val="20"/>
          <w:szCs w:val="20"/>
        </w:rPr>
        <w:t>boolean</w:t>
      </w:r>
      <w:r w:rsidRPr="003C1E70">
        <w:rPr>
          <w:rFonts w:ascii="Times New Roman" w:hAnsi="Times New Roman" w:cs="Times New Roman"/>
          <w:color w:val="000000"/>
          <w:sz w:val="20"/>
          <w:szCs w:val="20"/>
        </w:rPr>
        <w:t xml:space="preserve"> isWifi, </w:t>
      </w:r>
      <w:r w:rsidRPr="003C1E70">
        <w:rPr>
          <w:rFonts w:ascii="Times New Roman" w:hAnsi="Times New Roman" w:cs="Times New Roman"/>
          <w:b/>
          <w:bCs/>
          <w:color w:val="7F0055"/>
          <w:sz w:val="20"/>
          <w:szCs w:val="20"/>
        </w:rPr>
        <w:t>int</w:t>
      </w:r>
      <w:r w:rsidRPr="003C1E70">
        <w:rPr>
          <w:rFonts w:ascii="Times New Roman" w:hAnsi="Times New Roman" w:cs="Times New Roman"/>
          <w:color w:val="000000"/>
          <w:sz w:val="20"/>
          <w:szCs w:val="20"/>
        </w:rPr>
        <w:t xml:space="preserve"> telephonyType);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 w:rsidR="008B0512" w:rsidRPr="003C1E70" w:rsidRDefault="008B0512" w:rsidP="008B0512">
      <w:r w:rsidRPr="003C1E70">
        <w:t>Ensuite, l'objet Application</w:t>
      </w:r>
      <w:r w:rsidR="00B33BFB" w:rsidRPr="003C1E70">
        <w:t xml:space="preserve"> (le Sujet)</w:t>
      </w:r>
      <w:r w:rsidRPr="003C1E70">
        <w:t xml:space="preserve"> implémente simplement l'ajout, la suppression de tels éléments et la notification de </w:t>
      </w:r>
      <w:r w:rsidR="00F57A50" w:rsidRPr="003C1E70">
        <w:t>ceux-ci</w:t>
      </w:r>
      <w:r w:rsidRPr="003C1E70">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MyApplication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Application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Other code of the Application object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Call this method when you want to be notify of the connectivity back</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It means you were </w:t>
      </w:r>
      <w:r w:rsidRPr="003C1E70">
        <w:rPr>
          <w:rFonts w:ascii="Times New Roman" w:hAnsi="Times New Roman" w:cs="Times New Roman"/>
          <w:color w:val="3F5FBF"/>
          <w:sz w:val="20"/>
          <w:szCs w:val="20"/>
          <w:u w:val="single"/>
        </w:rPr>
        <w:t>offline</w:t>
      </w:r>
      <w:r w:rsidRPr="003C1E70">
        <w:rPr>
          <w:rFonts w:ascii="Times New Roman" w:hAnsi="Times New Roman" w:cs="Times New Roman"/>
          <w:color w:val="3F5FBF"/>
          <w:sz w:val="20"/>
          <w:szCs w:val="20"/>
        </w:rPr>
        <w:t xml:space="preserve"> and then connectivity is back and you want to be notify of that fact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Should be called in onResume in activity or in the constructor for others objects</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conBackListener</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registerAsConnectivityBackListener(ConnectivityIsBackIntf conBackListener)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ArrayList&lt;ConnectivityIsBackIntf&gt;();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.add(conBackListener);</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Call this method in onPause if you had called registerAsConnectivityBackListener in onResume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conBackListener</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lastRenderedPageBreak/>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unregisterAsConnectivityBackListener(ConnectivityIsBackIntf conBackListener)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.remove(conBackListener);</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.size() == 0)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This method is called when we switch from no connectivity to connected to the </w:t>
      </w:r>
      <w:r w:rsidRPr="003C1E70">
        <w:rPr>
          <w:rFonts w:ascii="Times New Roman" w:hAnsi="Times New Roman" w:cs="Times New Roman"/>
          <w:color w:val="3F5FBF"/>
          <w:sz w:val="20"/>
          <w:szCs w:val="20"/>
          <w:u w:val="single"/>
        </w:rPr>
        <w:t>internet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notifyConnectivityIsBack()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notify the listeners (if there is some because this method can be called even if no</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activity </w:t>
      </w:r>
      <w:r w:rsidRPr="003C1E70">
        <w:rPr>
          <w:rFonts w:ascii="Times New Roman" w:hAnsi="Times New Roman" w:cs="Times New Roman"/>
          <w:color w:val="3F7F5F"/>
          <w:sz w:val="20"/>
          <w:szCs w:val="20"/>
          <w:u w:val="single"/>
        </w:rPr>
        <w:t>alived</w:t>
      </w:r>
      <w:r w:rsidRPr="003C1E70">
        <w:rPr>
          <w:rFonts w:ascii="Times New Roman" w:hAnsi="Times New Roman" w:cs="Times New Roman"/>
          <w:color w:val="3F7F5F"/>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for</w:t>
      </w:r>
      <w:r w:rsidRPr="003C1E70">
        <w:rPr>
          <w:rFonts w:ascii="Times New Roman" w:hAnsi="Times New Roman" w:cs="Times New Roman"/>
          <w:color w:val="000000"/>
          <w:sz w:val="20"/>
          <w:szCs w:val="20"/>
        </w:rPr>
        <w:t xml:space="preserve"> (ConnectivityIsBackIntf listener : </w:t>
      </w:r>
      <w:r w:rsidRPr="003C1E70">
        <w:rPr>
          <w:rFonts w:ascii="Times New Roman" w:hAnsi="Times New Roman" w:cs="Times New Roman"/>
          <w:color w:val="0000C0"/>
          <w:sz w:val="20"/>
          <w:szCs w:val="20"/>
        </w:rPr>
        <w:t>connectivityIsBackListeners</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listener.connectivityIsBack(</w:t>
      </w:r>
      <w:r w:rsidRPr="003C1E70">
        <w:rPr>
          <w:rFonts w:ascii="Times New Roman" w:hAnsi="Times New Roman" w:cs="Times New Roman"/>
          <w:color w:val="0000C0"/>
          <w:sz w:val="20"/>
          <w:szCs w:val="20"/>
        </w:rPr>
        <w:t>isWifi</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telephonyType</w:t>
      </w: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The job is done, go back to false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C0"/>
          <w:sz w:val="20"/>
          <w:szCs w:val="20"/>
        </w:rPr>
        <w:t>notifyConnIsBackListeners</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r w:rsidRPr="003C1E70">
        <w:t>Enfin, il ne reste plus qu'à implémenter cette interface dans les objets qui souhaite être au courant de ce changement de connectivité</w:t>
      </w:r>
      <w:r w:rsidR="00B33BFB" w:rsidRPr="003C1E70">
        <w:t xml:space="preserve"> (le ConcreteObserver)</w:t>
      </w:r>
      <w:r w:rsidRPr="003C1E70">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MainActivity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MotherActivity </w:t>
      </w:r>
      <w:r w:rsidRPr="003C1E70">
        <w:rPr>
          <w:rFonts w:ascii="Times New Roman" w:hAnsi="Times New Roman" w:cs="Times New Roman"/>
          <w:b/>
          <w:bCs/>
          <w:color w:val="7F0055"/>
          <w:sz w:val="20"/>
          <w:szCs w:val="20"/>
        </w:rPr>
        <w:t>implements</w:t>
      </w:r>
      <w:r w:rsidRPr="003C1E70">
        <w:rPr>
          <w:rFonts w:ascii="Times New Roman" w:hAnsi="Times New Roman" w:cs="Times New Roman"/>
          <w:color w:val="000000"/>
          <w:sz w:val="20"/>
          <w:szCs w:val="20"/>
        </w:rPr>
        <w:t xml:space="preserve"> ConnectivityIsBackIntf,</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SwipeRefreshLayout.OnRefreshListener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onPause()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.onPause();</w:t>
      </w:r>
    </w:p>
    <w:p w:rsidR="008B0512" w:rsidRPr="003C1E70" w:rsidRDefault="008B0512" w:rsidP="008B0512">
      <w:pPr>
        <w:autoSpaceDE w:val="0"/>
        <w:autoSpaceDN w:val="0"/>
        <w:adjustRightInd w:val="0"/>
        <w:spacing w:after="0" w:line="240" w:lineRule="auto"/>
        <w:rPr>
          <w:rFonts w:ascii="Times New Roman" w:hAnsi="Times New Roman" w:cs="Times New Roman"/>
          <w:b/>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color w:val="000000"/>
          <w:sz w:val="20"/>
          <w:szCs w:val="20"/>
        </w:rPr>
        <w:t>MyApplication.</w:t>
      </w:r>
      <w:r w:rsidRPr="003C1E70">
        <w:rPr>
          <w:rFonts w:ascii="Times New Roman" w:hAnsi="Times New Roman" w:cs="Times New Roman"/>
          <w:b/>
          <w:i/>
          <w:iCs/>
          <w:color w:val="0000C0"/>
          <w:sz w:val="20"/>
          <w:szCs w:val="20"/>
        </w:rPr>
        <w:t>instance</w:t>
      </w:r>
      <w:r w:rsidRPr="003C1E70">
        <w:rPr>
          <w:rFonts w:ascii="Times New Roman" w:hAnsi="Times New Roman" w:cs="Times New Roman"/>
          <w:b/>
          <w:color w:val="000000"/>
          <w:sz w:val="20"/>
          <w:szCs w:val="20"/>
        </w:rPr>
        <w:t>.unregisterAsConnectivityBackListener(</w:t>
      </w:r>
      <w:r w:rsidRPr="003C1E70">
        <w:rPr>
          <w:rFonts w:ascii="Times New Roman" w:hAnsi="Times New Roman" w:cs="Times New Roman"/>
          <w:b/>
          <w:bCs/>
          <w:color w:val="7F0055"/>
          <w:sz w:val="20"/>
          <w:szCs w:val="20"/>
        </w:rPr>
        <w:t>this</w:t>
      </w:r>
      <w:r w:rsidRPr="003C1E70">
        <w:rPr>
          <w:rFonts w:ascii="Times New Roman" w:hAnsi="Times New Roman" w:cs="Times New Roman"/>
          <w:b/>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onResume()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.onResume();</w:t>
      </w:r>
    </w:p>
    <w:p w:rsidR="008B0512" w:rsidRPr="003C1E70" w:rsidRDefault="008B0512" w:rsidP="008B0512">
      <w:pPr>
        <w:autoSpaceDE w:val="0"/>
        <w:autoSpaceDN w:val="0"/>
        <w:adjustRightInd w:val="0"/>
        <w:spacing w:after="0" w:line="240" w:lineRule="auto"/>
        <w:rPr>
          <w:rFonts w:ascii="Times New Roman" w:hAnsi="Times New Roman" w:cs="Times New Roman"/>
          <w:b/>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color w:val="000000"/>
          <w:sz w:val="20"/>
          <w:szCs w:val="20"/>
        </w:rPr>
        <w:t>MyApplication.</w:t>
      </w:r>
      <w:r w:rsidRPr="003C1E70">
        <w:rPr>
          <w:rFonts w:ascii="Times New Roman" w:hAnsi="Times New Roman" w:cs="Times New Roman"/>
          <w:b/>
          <w:i/>
          <w:iCs/>
          <w:color w:val="0000C0"/>
          <w:sz w:val="20"/>
          <w:szCs w:val="20"/>
        </w:rPr>
        <w:t>instance</w:t>
      </w:r>
      <w:r w:rsidRPr="003C1E70">
        <w:rPr>
          <w:rFonts w:ascii="Times New Roman" w:hAnsi="Times New Roman" w:cs="Times New Roman"/>
          <w:b/>
          <w:color w:val="000000"/>
          <w:sz w:val="20"/>
          <w:szCs w:val="20"/>
        </w:rPr>
        <w:t>.registerAsConnectivityBackListener(</w:t>
      </w:r>
      <w:r w:rsidRPr="003C1E70">
        <w:rPr>
          <w:rFonts w:ascii="Times New Roman" w:hAnsi="Times New Roman" w:cs="Times New Roman"/>
          <w:b/>
          <w:bCs/>
          <w:color w:val="7F0055"/>
          <w:sz w:val="20"/>
          <w:szCs w:val="20"/>
        </w:rPr>
        <w:t>this</w:t>
      </w:r>
      <w:r w:rsidRPr="003C1E70">
        <w:rPr>
          <w:rFonts w:ascii="Times New Roman" w:hAnsi="Times New Roman" w:cs="Times New Roman"/>
          <w:b/>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other stuff</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connectivityIsBack(</w:t>
      </w:r>
      <w:r w:rsidRPr="003C1E70">
        <w:rPr>
          <w:rFonts w:ascii="Times New Roman" w:hAnsi="Times New Roman" w:cs="Times New Roman"/>
          <w:b/>
          <w:bCs/>
          <w:color w:val="7F0055"/>
          <w:sz w:val="20"/>
          <w:szCs w:val="20"/>
        </w:rPr>
        <w:t>boolean</w:t>
      </w:r>
      <w:r w:rsidRPr="003C1E70">
        <w:rPr>
          <w:rFonts w:ascii="Times New Roman" w:hAnsi="Times New Roman" w:cs="Times New Roman"/>
          <w:color w:val="000000"/>
          <w:sz w:val="20"/>
          <w:szCs w:val="20"/>
        </w:rPr>
        <w:t xml:space="preserve"> isWifi, </w:t>
      </w:r>
      <w:r w:rsidRPr="003C1E70">
        <w:rPr>
          <w:rFonts w:ascii="Times New Roman" w:hAnsi="Times New Roman" w:cs="Times New Roman"/>
          <w:b/>
          <w:bCs/>
          <w:color w:val="7F0055"/>
          <w:sz w:val="20"/>
          <w:szCs w:val="20"/>
        </w:rPr>
        <w:t>int</w:t>
      </w:r>
      <w:r w:rsidRPr="003C1E70">
        <w:rPr>
          <w:rFonts w:ascii="Times New Roman" w:hAnsi="Times New Roman" w:cs="Times New Roman"/>
          <w:color w:val="000000"/>
          <w:sz w:val="20"/>
          <w:szCs w:val="20"/>
        </w:rPr>
        <w:t xml:space="preserve"> telephonyType)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 xml:space="preserve">// </w:t>
      </w:r>
      <w:r w:rsidRPr="003C1E70">
        <w:rPr>
          <w:rFonts w:ascii="Times New Roman" w:hAnsi="Times New Roman" w:cs="Times New Roman"/>
          <w:color w:val="3F7F5F"/>
          <w:sz w:val="20"/>
          <w:szCs w:val="20"/>
          <w:u w:val="single"/>
        </w:rPr>
        <w:t>Ok</w:t>
      </w:r>
      <w:r w:rsidRPr="003C1E70">
        <w:rPr>
          <w:rFonts w:ascii="Times New Roman" w:hAnsi="Times New Roman" w:cs="Times New Roman"/>
          <w:color w:val="3F7F5F"/>
          <w:sz w:val="20"/>
          <w:szCs w:val="20"/>
        </w:rPr>
        <w:t xml:space="preserve"> so the connectivity is back, we should load the data</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dataLoaded</w:t>
      </w:r>
      <w:r w:rsidRPr="003C1E70">
        <w:rPr>
          <w:rFonts w:ascii="Times New Roman" w:hAnsi="Times New Roman" w:cs="Times New Roman"/>
          <w:color w:val="000000"/>
          <w:sz w:val="20"/>
          <w:szCs w:val="20"/>
        </w:rPr>
        <w:t>)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.getServiceManager().getForecastServiceData().getForecast(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ForecastCallBack()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forecastLoaded(List&lt;YahooForcast&gt; forecasts) {</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forecastLoadedReturns(forecasts);</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8B0512" w:rsidRPr="003C1E70" w:rsidRDefault="001A1FBB"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008B0512" w:rsidRPr="003C1E70">
        <w:rPr>
          <w:rFonts w:ascii="Times New Roman" w:hAnsi="Times New Roman" w:cs="Times New Roman"/>
          <w:color w:val="000000"/>
          <w:sz w:val="20"/>
          <w:szCs w:val="20"/>
        </w:rPr>
        <w:tab/>
        <w:t>});</w:t>
      </w:r>
    </w:p>
    <w:p w:rsidR="008B0512" w:rsidRPr="003C1E70" w:rsidRDefault="001A1FBB"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008B0512" w:rsidRPr="003C1E70">
        <w:rPr>
          <w:rFonts w:ascii="Times New Roman" w:hAnsi="Times New Roman" w:cs="Times New Roman"/>
          <w:color w:val="000000"/>
          <w:sz w:val="20"/>
          <w:szCs w:val="20"/>
        </w:rPr>
        <w:t>}</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r w:rsidR="001A1FBB" w:rsidRPr="003C1E70">
        <w:rPr>
          <w:rFonts w:ascii="Times New Roman" w:hAnsi="Times New Roman" w:cs="Times New Roman"/>
          <w:color w:val="3F7F5F"/>
          <w:sz w:val="20"/>
          <w:szCs w:val="20"/>
        </w:rPr>
        <w:t>/</w:t>
      </w:r>
      <w:r w:rsidRPr="003C1E70">
        <w:rPr>
          <w:rFonts w:ascii="Times New Roman" w:hAnsi="Times New Roman" w:cs="Times New Roman"/>
          <w:color w:val="3F7F5F"/>
          <w:sz w:val="20"/>
          <w:szCs w:val="20"/>
        </w:rPr>
        <w:t xml:space="preserve"> else do nothing data already loaded</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then insure the NoNetwork error message is hidden</w:t>
      </w:r>
    </w:p>
    <w:p w:rsidR="008B0512" w:rsidRPr="003C1E70" w:rsidRDefault="008B0512" w:rsidP="008B051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findViewById(R.id.</w:t>
      </w:r>
      <w:r w:rsidRPr="003C1E70">
        <w:rPr>
          <w:rFonts w:ascii="Times New Roman" w:hAnsi="Times New Roman" w:cs="Times New Roman"/>
          <w:i/>
          <w:iCs/>
          <w:color w:val="0000C0"/>
          <w:sz w:val="20"/>
          <w:szCs w:val="20"/>
        </w:rPr>
        <w:t>txvNoNetwork</w:t>
      </w:r>
      <w:r w:rsidRPr="003C1E70">
        <w:rPr>
          <w:rFonts w:ascii="Times New Roman" w:hAnsi="Times New Roman" w:cs="Times New Roman"/>
          <w:color w:val="000000"/>
          <w:sz w:val="20"/>
          <w:szCs w:val="20"/>
        </w:rPr>
        <w:t>).setVisibility(View.</w:t>
      </w:r>
      <w:r w:rsidRPr="003C1E70">
        <w:rPr>
          <w:rFonts w:ascii="Times New Roman" w:hAnsi="Times New Roman" w:cs="Times New Roman"/>
          <w:i/>
          <w:iCs/>
          <w:color w:val="0000C0"/>
          <w:sz w:val="20"/>
          <w:szCs w:val="20"/>
        </w:rPr>
        <w:t>GONE</w:t>
      </w:r>
      <w:r w:rsidRPr="003C1E70">
        <w:rPr>
          <w:rFonts w:ascii="Times New Roman" w:hAnsi="Times New Roman" w:cs="Times New Roman"/>
          <w:color w:val="000000"/>
          <w:sz w:val="20"/>
          <w:szCs w:val="20"/>
        </w:rPr>
        <w:t>);</w:t>
      </w:r>
    </w:p>
    <w:p w:rsidR="008B0512" w:rsidRPr="003C1E70" w:rsidRDefault="008B0512" w:rsidP="008B0512">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1A1FBB" w:rsidRPr="003C1E70" w:rsidRDefault="001A1FBB" w:rsidP="001A1FBB">
      <w:r w:rsidRPr="003C1E70">
        <w:t>Ce principe permet de ventiler l'information à toutes les classes qui en ont besoin sans pour autant les obliger à hériter d'un même objet, il suffit d'implémenter l'interface ConnectivityIsBackIntf.</w:t>
      </w:r>
    </w:p>
    <w:p w:rsidR="001A1FBB" w:rsidRPr="003C1E70" w:rsidRDefault="001A1FBB" w:rsidP="001A1FBB">
      <w:pPr>
        <w:pStyle w:val="Titre1"/>
      </w:pPr>
      <w:r w:rsidRPr="003C1E70">
        <w:lastRenderedPageBreak/>
        <w:t>La gestion des services avec le ServiceManager</w:t>
      </w:r>
    </w:p>
    <w:p w:rsidR="00B33BFB" w:rsidRPr="003C1E70" w:rsidRDefault="00137E9E" w:rsidP="00B33BFB">
      <w:r w:rsidRPr="003C1E70">
        <w:t>Deux principes forts s'appliquent au ServiceManager:</w:t>
      </w:r>
    </w:p>
    <w:p w:rsidR="00137E9E" w:rsidRPr="003C1E70" w:rsidRDefault="00137E9E" w:rsidP="00137E9E">
      <w:pPr>
        <w:pStyle w:val="Paragraphedeliste"/>
        <w:numPr>
          <w:ilvl w:val="0"/>
          <w:numId w:val="21"/>
        </w:numPr>
      </w:pPr>
      <w:r w:rsidRPr="003C1E70">
        <w:t>Il doit suivre le cycle de vie de l'application;</w:t>
      </w:r>
    </w:p>
    <w:p w:rsidR="00137E9E" w:rsidRPr="003C1E70" w:rsidRDefault="00137E9E" w:rsidP="00137E9E">
      <w:pPr>
        <w:pStyle w:val="Paragraphedeliste"/>
        <w:numPr>
          <w:ilvl w:val="0"/>
          <w:numId w:val="21"/>
        </w:numPr>
      </w:pPr>
      <w:r w:rsidRPr="003C1E70">
        <w:t>Il est le seul à gérer les services.</w:t>
      </w:r>
    </w:p>
    <w:p w:rsidR="00137E9E" w:rsidRPr="003C1E70" w:rsidRDefault="00137E9E" w:rsidP="00137E9E">
      <w:r w:rsidRPr="003C1E70">
        <w:t>Les corollaires sont :</w:t>
      </w:r>
    </w:p>
    <w:p w:rsidR="00137E9E" w:rsidRPr="003C1E70" w:rsidRDefault="00137E9E" w:rsidP="00137E9E">
      <w:pPr>
        <w:pStyle w:val="Paragraphedeliste"/>
        <w:numPr>
          <w:ilvl w:val="0"/>
          <w:numId w:val="22"/>
        </w:numPr>
      </w:pPr>
      <w:r w:rsidRPr="003C1E70">
        <w:t>C'est un singleton; il ne peut y avoir qu'une instance du ServiceManager</w:t>
      </w:r>
    </w:p>
    <w:p w:rsidR="00137E9E" w:rsidRPr="003C1E70" w:rsidRDefault="00137E9E" w:rsidP="00137E9E">
      <w:pPr>
        <w:pStyle w:val="Paragraphedeliste"/>
        <w:numPr>
          <w:ilvl w:val="0"/>
          <w:numId w:val="22"/>
        </w:numPr>
      </w:pPr>
      <w:r w:rsidRPr="003C1E70">
        <w:t>Seul l'objet application possède un pointeur sur lui;</w:t>
      </w:r>
    </w:p>
    <w:p w:rsidR="00137E9E" w:rsidRPr="003C1E70" w:rsidRDefault="00137E9E" w:rsidP="00137E9E">
      <w:pPr>
        <w:pStyle w:val="Paragraphedeliste"/>
        <w:numPr>
          <w:ilvl w:val="0"/>
          <w:numId w:val="22"/>
        </w:numPr>
      </w:pPr>
      <w:r w:rsidRPr="003C1E70">
        <w:t>On accède à cet objet via l'objet Application;</w:t>
      </w:r>
    </w:p>
    <w:p w:rsidR="00137E9E" w:rsidRPr="003C1E70" w:rsidRDefault="00137E9E" w:rsidP="00137E9E">
      <w:pPr>
        <w:pStyle w:val="Paragraphedeliste"/>
        <w:numPr>
          <w:ilvl w:val="0"/>
          <w:numId w:val="22"/>
        </w:numPr>
      </w:pPr>
      <w:r w:rsidRPr="003C1E70">
        <w:t>Seul l'objet Application peut l'instancier;</w:t>
      </w:r>
    </w:p>
    <w:p w:rsidR="00137E9E" w:rsidRPr="003C1E70" w:rsidRDefault="00137E9E" w:rsidP="00137E9E">
      <w:pPr>
        <w:pStyle w:val="Paragraphedeliste"/>
        <w:numPr>
          <w:ilvl w:val="0"/>
          <w:numId w:val="22"/>
        </w:numPr>
      </w:pPr>
      <w:r w:rsidRPr="003C1E70">
        <w:t>Il doit instancier les services à la demande;</w:t>
      </w:r>
    </w:p>
    <w:p w:rsidR="00137E9E" w:rsidRPr="003C1E70" w:rsidRDefault="00137E9E" w:rsidP="00137E9E">
      <w:pPr>
        <w:pStyle w:val="Paragraphedeliste"/>
        <w:numPr>
          <w:ilvl w:val="0"/>
          <w:numId w:val="22"/>
        </w:numPr>
      </w:pPr>
      <w:r w:rsidRPr="003C1E70">
        <w:t>Il doit détruire les services quand il faut; quand l'objet Application le lui demande;</w:t>
      </w:r>
    </w:p>
    <w:p w:rsidR="00137E9E" w:rsidRPr="003C1E70" w:rsidRDefault="00137E9E" w:rsidP="00137E9E">
      <w:pPr>
        <w:pStyle w:val="Paragraphedeliste"/>
        <w:numPr>
          <w:ilvl w:val="0"/>
          <w:numId w:val="22"/>
        </w:numPr>
      </w:pPr>
      <w:r w:rsidRPr="003C1E70">
        <w:t>Il doit détruire les Threads à la destruction des services (ou faire en sorte qu'ils se terminent);</w:t>
      </w:r>
    </w:p>
    <w:p w:rsidR="00137E9E" w:rsidRPr="003C1E70" w:rsidRDefault="00137E9E" w:rsidP="00137E9E">
      <w:r w:rsidRPr="003C1E70">
        <w:t>Ces principes s'implémentent de la manière suivante:</w:t>
      </w:r>
    </w:p>
    <w:p w:rsidR="006054B2" w:rsidRPr="003C1E70" w:rsidRDefault="006054B2" w:rsidP="006054B2">
      <w:pPr>
        <w:pStyle w:val="Titre2"/>
      </w:pPr>
      <w:r w:rsidRPr="003C1E70">
        <w:t>Mise en place du Singleton</w:t>
      </w:r>
    </w:p>
    <w:p w:rsidR="006054B2" w:rsidRPr="003C1E70" w:rsidRDefault="006054B2" w:rsidP="00137E9E">
      <w:r w:rsidRPr="003C1E70">
        <w:t>Au niveau de l'application, l'unicité du ServiceManager se met (peut se mettre) en place simplement: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MyApplication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Application {</w:t>
      </w:r>
    </w:p>
    <w:p w:rsidR="00137E9E" w:rsidRPr="003C1E70" w:rsidRDefault="00137E9E"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w:t>
      </w:r>
      <w:r w:rsidR="006054B2" w:rsidRPr="003C1E70">
        <w:rPr>
          <w:rFonts w:ascii="Times New Roman" w:hAnsi="Times New Roman" w:cs="Times New Roman"/>
          <w:color w:val="3F5FBF"/>
          <w:sz w:val="20"/>
          <w:szCs w:val="20"/>
        </w:rPr>
        <w:t xml:space="preserve"> blabla</w:t>
      </w:r>
      <w:r w:rsidRPr="003C1E70">
        <w:rPr>
          <w:rFonts w:ascii="Times New Roman" w:hAnsi="Times New Roman" w:cs="Times New Roman"/>
          <w:color w:val="3F5FBF"/>
          <w:sz w:val="20"/>
          <w:szCs w:val="20"/>
        </w:rPr>
        <w:t xml:space="preserv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The service manager used to manage the services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ServiceManager </w:t>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To know if the service manager already exist */</w:t>
      </w:r>
    </w:p>
    <w:p w:rsidR="006054B2" w:rsidRPr="003C1E70" w:rsidRDefault="00137E9E"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boolean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servcieManagerAlreadyExist</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r w:rsidR="006054B2" w:rsidRPr="003C1E70">
        <w:rPr>
          <w:rFonts w:ascii="Times New Roman" w:hAnsi="Times New Roman" w:cs="Times New Roman"/>
          <w:sz w:val="20"/>
          <w:szCs w:val="20"/>
        </w:rPr>
        <w:t xml:space="preserve"> </w:t>
      </w:r>
    </w:p>
    <w:p w:rsidR="00137E9E" w:rsidRPr="003C1E70" w:rsidRDefault="006054B2"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blabla */</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color w:val="3F5FBF"/>
          <w:sz w:val="20"/>
          <w:szCs w:val="20"/>
        </w:rPr>
      </w:pPr>
      <w:r w:rsidRPr="003C1E70">
        <w:rPr>
          <w:rFonts w:ascii="Times New Roman" w:hAnsi="Times New Roman" w:cs="Times New Roman"/>
          <w:color w:val="3F5FBF"/>
          <w:sz w:val="20"/>
          <w:szCs w:val="20"/>
        </w:rPr>
        <w:t>/** Managing ServiceManager *****************************************/</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@return</w:t>
      </w:r>
      <w:r w:rsidRPr="003C1E70">
        <w:rPr>
          <w:rFonts w:ascii="Times New Roman" w:hAnsi="Times New Roman" w:cs="Times New Roman"/>
          <w:color w:val="3F5FBF"/>
          <w:sz w:val="20"/>
          <w:szCs w:val="20"/>
        </w:rPr>
        <w:t xml:space="preserve"> the serviceManager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ServiceManager getServiceManager()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ServiceManager(</w:t>
      </w:r>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servcieManagerAlreadyExist</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return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w:t>
      </w:r>
    </w:p>
    <w:p w:rsidR="00137E9E" w:rsidRPr="003C1E70" w:rsidRDefault="00137E9E" w:rsidP="00137E9E">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6054B2" w:rsidRPr="003C1E70" w:rsidRDefault="006054B2" w:rsidP="00137E9E">
      <w:pPr>
        <w:autoSpaceDE w:val="0"/>
        <w:autoSpaceDN w:val="0"/>
        <w:adjustRightInd w:val="0"/>
        <w:spacing w:after="0" w:line="240" w:lineRule="auto"/>
        <w:rPr>
          <w:rFonts w:ascii="Times New Roman" w:hAnsi="Times New Roman" w:cs="Times New Roman"/>
          <w:sz w:val="20"/>
          <w:szCs w:val="20"/>
        </w:rPr>
      </w:pP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@return</w:t>
      </w:r>
      <w:r w:rsidRPr="003C1E70">
        <w:rPr>
          <w:rFonts w:ascii="Times New Roman" w:hAnsi="Times New Roman" w:cs="Times New Roman"/>
          <w:color w:val="3F5FBF"/>
          <w:sz w:val="20"/>
          <w:szCs w:val="20"/>
        </w:rPr>
        <w:t xml:space="preserve"> true if the ServiceManager is already instantiate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boolean</w:t>
      </w:r>
      <w:r w:rsidRPr="003C1E70">
        <w:rPr>
          <w:rFonts w:ascii="Times New Roman" w:hAnsi="Times New Roman" w:cs="Times New Roman"/>
          <w:color w:val="000000"/>
          <w:sz w:val="20"/>
          <w:szCs w:val="20"/>
        </w:rPr>
        <w:t xml:space="preserve"> serviceManagerAlreadyExist() {</w:t>
      </w:r>
    </w:p>
    <w:p w:rsidR="00137E9E" w:rsidRPr="003C1E70" w:rsidRDefault="00137E9E" w:rsidP="00137E9E">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return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servcieManagerAlreadyExist</w:t>
      </w:r>
      <w:r w:rsidRPr="003C1E70">
        <w:rPr>
          <w:rFonts w:ascii="Times New Roman" w:hAnsi="Times New Roman" w:cs="Times New Roman"/>
          <w:color w:val="000000"/>
          <w:sz w:val="20"/>
          <w:szCs w:val="20"/>
        </w:rPr>
        <w:t>;</w:t>
      </w:r>
    </w:p>
    <w:p w:rsidR="00137E9E" w:rsidRPr="003C1E70" w:rsidRDefault="00137E9E" w:rsidP="00137E9E">
      <w:pPr>
        <w:rPr>
          <w:rFonts w:ascii="Consolas" w:hAnsi="Consolas" w:cs="Consolas"/>
          <w:color w:val="000000"/>
          <w:sz w:val="20"/>
          <w:szCs w:val="20"/>
        </w:rPr>
      </w:pPr>
      <w:r w:rsidRPr="003C1E70">
        <w:rPr>
          <w:rFonts w:ascii="Times New Roman" w:hAnsi="Times New Roman" w:cs="Times New Roman"/>
          <w:color w:val="000000"/>
          <w:sz w:val="20"/>
          <w:szCs w:val="20"/>
        </w:rPr>
        <w:t>}</w:t>
      </w:r>
    </w:p>
    <w:p w:rsidR="006054B2" w:rsidRPr="003C1E70" w:rsidRDefault="006054B2" w:rsidP="00137E9E">
      <w:r w:rsidRPr="003C1E70">
        <w:t>Au niveau du ServiceManager, il suffit de s'assurer que seule l'application peut instancier cet objet et qu'elle ne peut le faire qu'une seule fois. Le constructeur est le suivant: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Insure only the Application object can instantiate once this object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If not the case throw an Exception</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ServiceManager(MyApplication application)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(application.serviceManagerAlreadyExist())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throw</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ExceptionInInitializerError();</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rPr>
          <w:rFonts w:ascii="Times New Roman" w:hAnsi="Times New Roman" w:cs="Times New Roman"/>
        </w:rPr>
      </w:pPr>
      <w:r w:rsidRPr="003C1E70">
        <w:rPr>
          <w:rFonts w:ascii="Times New Roman" w:hAnsi="Times New Roman" w:cs="Times New Roman"/>
          <w:color w:val="000000"/>
          <w:sz w:val="20"/>
          <w:szCs w:val="20"/>
        </w:rPr>
        <w:t>}</w:t>
      </w:r>
    </w:p>
    <w:p w:rsidR="006054B2" w:rsidRPr="003C1E70" w:rsidRDefault="006054B2" w:rsidP="006054B2">
      <w:pPr>
        <w:pStyle w:val="Titre2"/>
      </w:pPr>
      <w:r w:rsidRPr="003C1E70">
        <w:t>Accession aux services</w:t>
      </w:r>
    </w:p>
    <w:p w:rsidR="006054B2" w:rsidRPr="003C1E70" w:rsidRDefault="006054B2" w:rsidP="00137E9E">
      <w:r w:rsidRPr="003C1E70">
        <w:t>Nous aurions pu mettre en place un callback pour le temps d'instanciation des Services de manière à ne pas pénaliser le Thread UI, mais dans cet exemple, cela aurait économisé le temps d'instanciation d'une classe java normale qui ne nécessite pas d'initialisation... ce qui n'a pas d'intérêt.</w:t>
      </w:r>
    </w:p>
    <w:p w:rsidR="006054B2" w:rsidRPr="003C1E70" w:rsidRDefault="006054B2" w:rsidP="00137E9E">
      <w:r w:rsidRPr="003C1E70">
        <w:rPr>
          <w:b/>
        </w:rPr>
        <w:t>Une autre remarque importante est que les services de cette application ne sont pas des Services Android.</w:t>
      </w:r>
      <w:r w:rsidRPr="003C1E70">
        <w:t xml:space="preserve"> Il n'y a pas d'intérêt dans ce cas précis. Mais nous y reviendrons dans la conclusion.</w:t>
      </w:r>
    </w:p>
    <w:p w:rsidR="006054B2" w:rsidRPr="003C1E70" w:rsidRDefault="006054B2" w:rsidP="00137E9E">
      <w:r w:rsidRPr="003C1E70">
        <w:t>Ainsi l'instanciation des services est triviale et s'effectue au moyen de getter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@return</w:t>
      </w:r>
      <w:r w:rsidR="00B2312C" w:rsidRPr="003C1E70">
        <w:rPr>
          <w:rFonts w:ascii="Times New Roman" w:hAnsi="Times New Roman" w:cs="Times New Roman"/>
          <w:color w:val="3F5FBF"/>
          <w:sz w:val="20"/>
          <w:szCs w:val="20"/>
        </w:rPr>
        <w:t xml:space="preserve"> the f</w:t>
      </w:r>
      <w:r w:rsidRPr="003C1E70">
        <w:rPr>
          <w:rFonts w:ascii="Times New Roman" w:hAnsi="Times New Roman" w:cs="Times New Roman"/>
          <w:color w:val="3F5FBF"/>
          <w:sz w:val="20"/>
          <w:szCs w:val="20"/>
        </w:rPr>
        <w:t>orecastServiceData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ForecastServiceData getForecastServiceData()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forecastServiceData</w:t>
      </w:r>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forecastServiceData</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ForecastServiceData(</w:t>
      </w:r>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return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forecastServiceData</w:t>
      </w:r>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B2312C" w:rsidRPr="003C1E70" w:rsidRDefault="00B2312C" w:rsidP="006054B2">
      <w:pPr>
        <w:autoSpaceDE w:val="0"/>
        <w:autoSpaceDN w:val="0"/>
        <w:adjustRightInd w:val="0"/>
        <w:spacing w:after="0" w:line="240" w:lineRule="auto"/>
        <w:rPr>
          <w:rFonts w:ascii="Times New Roman" w:hAnsi="Times New Roman" w:cs="Times New Roman"/>
          <w:sz w:val="20"/>
          <w:szCs w:val="20"/>
        </w:rPr>
      </w:pP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@return</w:t>
      </w:r>
      <w:r w:rsidRPr="003C1E70">
        <w:rPr>
          <w:rFonts w:ascii="Times New Roman" w:hAnsi="Times New Roman" w:cs="Times New Roman"/>
          <w:color w:val="3F5FBF"/>
          <w:sz w:val="20"/>
          <w:szCs w:val="20"/>
        </w:rPr>
        <w:t xml:space="preserve"> the ForecastServiceUpdater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ForecastServiceUpdater getForecastServiceUpdater()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forecastServiceUpdater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forecastServiceUpdater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ForecastServiceUpdater(</w:t>
      </w:r>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6054B2" w:rsidRPr="003C1E70" w:rsidRDefault="006054B2" w:rsidP="006054B2">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return</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forecastServiceUpdater</w:t>
      </w:r>
      <w:r w:rsidRPr="003C1E70">
        <w:rPr>
          <w:rFonts w:ascii="Times New Roman" w:hAnsi="Times New Roman" w:cs="Times New Roman"/>
          <w:color w:val="000000"/>
          <w:sz w:val="20"/>
          <w:szCs w:val="20"/>
        </w:rPr>
        <w:t>;</w:t>
      </w:r>
    </w:p>
    <w:p w:rsidR="006054B2" w:rsidRPr="003C1E70" w:rsidRDefault="006054B2" w:rsidP="006054B2">
      <w:pPr>
        <w:rPr>
          <w:rFonts w:ascii="Times New Roman" w:hAnsi="Times New Roman" w:cs="Times New Roman"/>
        </w:rPr>
      </w:pPr>
      <w:r w:rsidRPr="003C1E70">
        <w:rPr>
          <w:rFonts w:ascii="Times New Roman" w:hAnsi="Times New Roman" w:cs="Times New Roman"/>
          <w:color w:val="000000"/>
          <w:sz w:val="20"/>
          <w:szCs w:val="20"/>
        </w:rPr>
        <w:t>}</w:t>
      </w:r>
    </w:p>
    <w:p w:rsidR="006054B2" w:rsidRPr="003C1E70" w:rsidRDefault="00B2312C" w:rsidP="00B2312C">
      <w:pPr>
        <w:pStyle w:val="Titre2"/>
      </w:pPr>
      <w:r w:rsidRPr="003C1E70">
        <w:t>Destruction du ServiceManager et des services</w:t>
      </w:r>
    </w:p>
    <w:p w:rsidR="00B2312C" w:rsidRPr="003C1E70" w:rsidRDefault="00B2312C" w:rsidP="00137E9E">
      <w:r w:rsidRPr="003C1E70">
        <w:t>Le point crucial dans ce Design Pattern est de s'assurer de la destruction du ServiceManager et des services quand l'application se termine. Si ce point n'est pas respecter c'est la porte ouverte aux fuites mémoires et autres drainage de batterie.</w:t>
      </w:r>
    </w:p>
    <w:p w:rsidR="00B2312C" w:rsidRPr="003C1E70" w:rsidRDefault="00B2312C" w:rsidP="00137E9E">
      <w:r w:rsidRPr="003C1E70">
        <w:t>Dans, cette application, deux points sont à prendre en compte:</w:t>
      </w:r>
    </w:p>
    <w:p w:rsidR="00B2312C" w:rsidRPr="003C1E70" w:rsidRDefault="00B2312C" w:rsidP="00B2312C">
      <w:pPr>
        <w:pStyle w:val="Paragraphedeliste"/>
        <w:numPr>
          <w:ilvl w:val="0"/>
          <w:numId w:val="23"/>
        </w:numPr>
      </w:pPr>
      <w:r w:rsidRPr="003C1E70">
        <w:t xml:space="preserve">Les Threads n'ont pas besoin d'être annulées durant leur exécution, ils peuvent finir leur traitement, cela n'est pas pénalisant et il est sûr que le </w:t>
      </w:r>
      <w:r w:rsidR="003C1E70">
        <w:t>traitement se terminera de l</w:t>
      </w:r>
      <w:r w:rsidRPr="003C1E70">
        <w:t>ui-même;</w:t>
      </w:r>
    </w:p>
    <w:p w:rsidR="00B2312C" w:rsidRPr="003C1E70" w:rsidRDefault="00B2312C" w:rsidP="00B2312C">
      <w:pPr>
        <w:pStyle w:val="Paragraphedeliste"/>
        <w:numPr>
          <w:ilvl w:val="0"/>
          <w:numId w:val="23"/>
        </w:numPr>
      </w:pPr>
      <w:r w:rsidRPr="003C1E70">
        <w:t>Les services ne sont pas des services Android, il suffit que le ServiceManager libère leur pointeur pour que ceux-ci soient libérer quand les Threads se termineront;</w:t>
      </w:r>
    </w:p>
    <w:p w:rsidR="00B2312C" w:rsidRPr="003C1E70" w:rsidRDefault="00B2312C" w:rsidP="00B2312C">
      <w:pPr>
        <w:pStyle w:val="Paragraphedeliste"/>
        <w:numPr>
          <w:ilvl w:val="0"/>
          <w:numId w:val="23"/>
        </w:numPr>
      </w:pPr>
      <w:r w:rsidRPr="003C1E70">
        <w:t>Les services ne sont pas des services Android, ils ne retiennent donc pas l'Objet Application actif.</w:t>
      </w:r>
    </w:p>
    <w:p w:rsidR="00B2312C" w:rsidRPr="003C1E70" w:rsidRDefault="00B2312C" w:rsidP="00B2312C">
      <w:r w:rsidRPr="003C1E70">
        <w:t>Il suffit donc d'implémenter le 1 second pattern et le onLowMemory au sein de l'objet Application.</w:t>
      </w:r>
    </w:p>
    <w:p w:rsidR="00B2312C" w:rsidRPr="003C1E70" w:rsidRDefault="00B4520A" w:rsidP="00B2312C">
      <w:r w:rsidRPr="003C1E70">
        <w:t>Le 1 second pattern est un Design Pattern dont l'objectif est de vérifier si l'application possède une activité visible par l'utilisateur. Si ce n'est pas le cas, elle doit détruire les services et restituer la mémoire</w:t>
      </w:r>
      <w:r w:rsidR="00E0780F" w:rsidRPr="003C1E70">
        <w:t>. S</w:t>
      </w:r>
      <w:r w:rsidRPr="003C1E70">
        <w:t xml:space="preserve">i c'est le cas, elle ne doit rien faire. Cette vérification est effectuée dans la seconde qui suit chaque </w:t>
      </w:r>
      <w:r w:rsidR="00E0780F" w:rsidRPr="003C1E70">
        <w:t>destruction de chaque activité de l'application.</w:t>
      </w:r>
    </w:p>
    <w:p w:rsidR="00E0780F" w:rsidRPr="003C1E70" w:rsidRDefault="00E0780F" w:rsidP="00B2312C">
      <w:r w:rsidRPr="003C1E70">
        <w:lastRenderedPageBreak/>
        <w:t>Ainsi les activités de l'application mettent le booléen de l'objet Application, activityAlive, à true quand elles passent dans leur méthode onStart et à false quand elles passent dans leur méthode onStop. Ce principe peut aussi s'implémenter dans les méthodes onPause et onResume. L'objet Application, quand ce booléen passe à false, lance un thread dans une seconde qui vérifie la valeur de ce booléen. Si celui-ci est encore à false, il faut détruire l'application et donc tous ses services pour restituer la mémoire au système.</w:t>
      </w:r>
    </w:p>
    <w:p w:rsidR="00E0780F" w:rsidRPr="003C1E70" w:rsidRDefault="00E0780F" w:rsidP="00E0780F">
      <w:pPr>
        <w:keepNext/>
      </w:pPr>
      <w:r w:rsidRPr="003C1E70">
        <w:drawing>
          <wp:inline distT="0" distB="0" distL="0" distR="0" wp14:anchorId="30303B7F" wp14:editId="45673614">
            <wp:extent cx="6211570" cy="25660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SecondPattern.PNG"/>
                    <pic:cNvPicPr/>
                  </pic:nvPicPr>
                  <pic:blipFill>
                    <a:blip r:embed="rId13">
                      <a:extLst>
                        <a:ext uri="{28A0092B-C50C-407E-A947-70E740481C1C}">
                          <a14:useLocalDpi xmlns:a14="http://schemas.microsoft.com/office/drawing/2010/main" val="0"/>
                        </a:ext>
                      </a:extLst>
                    </a:blip>
                    <a:stretch>
                      <a:fillRect/>
                    </a:stretch>
                  </pic:blipFill>
                  <pic:spPr>
                    <a:xfrm>
                      <a:off x="0" y="0"/>
                      <a:ext cx="6211570" cy="2566035"/>
                    </a:xfrm>
                    <a:prstGeom prst="rect">
                      <a:avLst/>
                    </a:prstGeom>
                  </pic:spPr>
                </pic:pic>
              </a:graphicData>
            </a:graphic>
          </wp:inline>
        </w:drawing>
      </w:r>
    </w:p>
    <w:p w:rsidR="00E0780F" w:rsidRPr="003C1E70" w:rsidRDefault="00E0780F" w:rsidP="00E0780F">
      <w:pPr>
        <w:pStyle w:val="Lgende"/>
      </w:pPr>
      <w:r w:rsidRPr="003C1E70">
        <w:t xml:space="preserve">Figure </w:t>
      </w:r>
      <w:r w:rsidRPr="003C1E70">
        <w:fldChar w:fldCharType="begin"/>
      </w:r>
      <w:r w:rsidRPr="003C1E70">
        <w:instrText xml:space="preserve"> SEQ Figure \* ARABIC </w:instrText>
      </w:r>
      <w:r w:rsidRPr="003C1E70">
        <w:fldChar w:fldCharType="separate"/>
      </w:r>
      <w:r w:rsidR="005C31EA">
        <w:rPr>
          <w:noProof/>
        </w:rPr>
        <w:t>4</w:t>
      </w:r>
      <w:r w:rsidRPr="003C1E70">
        <w:fldChar w:fldCharType="end"/>
      </w:r>
      <w:r w:rsidRPr="003C1E70">
        <w:t>: Le one second pattern</w:t>
      </w:r>
    </w:p>
    <w:p w:rsidR="00B2312C" w:rsidRPr="003C1E70" w:rsidRDefault="00E0780F" w:rsidP="00B2312C">
      <w:r w:rsidRPr="003C1E70">
        <w:t>De même, lorsque le système appelle la méthode onLowMemory de l'objet Application, il faut que nous détruisions tous les services de manière à libérer la mémoire. Cela n'impactera pas (trop) nos activité, car le lazy loading des services est mis en place.</w:t>
      </w:r>
    </w:p>
    <w:p w:rsidR="00E0780F" w:rsidRPr="003C1E70" w:rsidRDefault="00E0780F" w:rsidP="00B2312C">
      <w:r w:rsidRPr="003C1E70">
        <w:t>Ce qui donne: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MotherActivity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Activity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onResume()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.onResume();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.onResumeActivity();</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onPause()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.onPause();</w:t>
      </w:r>
    </w:p>
    <w:p w:rsidR="00E0780F" w:rsidRPr="003C1E70" w:rsidRDefault="00E0780F"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.onPauseActivity();</w:t>
      </w:r>
    </w:p>
    <w:p w:rsidR="00E0780F" w:rsidRPr="003C1E70" w:rsidRDefault="00E0780F" w:rsidP="00E0780F">
      <w:pPr>
        <w:rPr>
          <w:rFonts w:ascii="Times New Roman" w:hAnsi="Times New Roman" w:cs="Times New Roman"/>
        </w:rPr>
      </w:pPr>
      <w:r w:rsidRPr="003C1E70">
        <w:rPr>
          <w:rFonts w:ascii="Times New Roman" w:hAnsi="Times New Roman" w:cs="Times New Roman"/>
          <w:color w:val="000000"/>
          <w:sz w:val="20"/>
          <w:szCs w:val="20"/>
        </w:rPr>
        <w:t>}</w:t>
      </w:r>
    </w:p>
    <w:p w:rsidR="00E0780F" w:rsidRPr="003C1E70" w:rsidRDefault="00F57A50" w:rsidP="00B2312C">
      <w:r w:rsidRPr="003C1E70">
        <w:t>et dans l'objet Application:</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MyApplication </w:t>
      </w:r>
      <w:r w:rsidRPr="003C1E70">
        <w:rPr>
          <w:rFonts w:ascii="Times New Roman" w:hAnsi="Times New Roman" w:cs="Times New Roman"/>
          <w:b/>
          <w:bCs/>
          <w:color w:val="7F0055"/>
          <w:sz w:val="20"/>
          <w:szCs w:val="20"/>
        </w:rPr>
        <w:t>extends</w:t>
      </w:r>
      <w:r w:rsidRPr="003C1E70">
        <w:rPr>
          <w:rFonts w:ascii="Times New Roman" w:hAnsi="Times New Roman" w:cs="Times New Roman"/>
          <w:color w:val="000000"/>
          <w:sz w:val="20"/>
          <w:szCs w:val="20"/>
        </w:rPr>
        <w:t xml:space="preserve"> Application {</w:t>
      </w:r>
    </w:p>
    <w:p w:rsidR="00E0780F" w:rsidRPr="003C1E70" w:rsidRDefault="00E0780F" w:rsidP="00E0780F">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blabla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Managing destruction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//Listening for activities life cycle to tricker the serviceManager death</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AtomicBoolean to know if there is an active activity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AtomicBoolean </w:t>
      </w:r>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AtomicBoolean(</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To be called by activities when they go in their onStop method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00"/>
          <w:sz w:val="20"/>
          <w:szCs w:val="20"/>
          <w:highlight w:val="lightGray"/>
        </w:rPr>
        <w:t>onPauseActivity</w:t>
      </w:r>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.set(</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launch the Runnable in 2 seconds</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.postDelayed(</w:t>
      </w:r>
      <w:r w:rsidRPr="003C1E70">
        <w:rPr>
          <w:rFonts w:ascii="Times New Roman" w:hAnsi="Times New Roman" w:cs="Times New Roman"/>
          <w:color w:val="0000C0"/>
          <w:sz w:val="20"/>
          <w:szCs w:val="20"/>
        </w:rPr>
        <w:t>mServiceKiller</w:t>
      </w:r>
      <w:r w:rsidRPr="003C1E70">
        <w:rPr>
          <w:rFonts w:ascii="Times New Roman" w:hAnsi="Times New Roman" w:cs="Times New Roman"/>
          <w:color w:val="000000"/>
          <w:sz w:val="20"/>
          <w:szCs w:val="20"/>
        </w:rPr>
        <w:t>, 1000);</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To be called by activities when they go in their onResume method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onResumeActivity()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.set(</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//The 1 second pattern to kill activityManager in 1 second</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Runnable that will look if there are no activity alive and launch the ServiceManager death*/</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Runnable </w:t>
      </w:r>
      <w:r w:rsidRPr="003C1E70">
        <w:rPr>
          <w:rFonts w:ascii="Times New Roman" w:hAnsi="Times New Roman" w:cs="Times New Roman"/>
          <w:color w:val="0000C0"/>
          <w:sz w:val="20"/>
          <w:szCs w:val="20"/>
        </w:rPr>
        <w:t>mServiceKiller</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handler that manages the runnable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Handler </w:t>
      </w:r>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Handler()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handleMessage(Message msg)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//Kill serviceManager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killServiceManager();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initialize the runnable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initializeServiceKiller()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mServiceKiller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Runnable()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run()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C0"/>
          <w:sz w:val="20"/>
          <w:szCs w:val="20"/>
        </w:rPr>
        <w:t>isActivityAlive</w:t>
      </w:r>
      <w:r w:rsidRPr="003C1E70">
        <w:rPr>
          <w:rFonts w:ascii="Times New Roman" w:hAnsi="Times New Roman" w:cs="Times New Roman"/>
          <w:color w:val="000000"/>
          <w:sz w:val="20"/>
          <w:szCs w:val="20"/>
        </w:rPr>
        <w:t>.get()) {</w:t>
      </w:r>
    </w:p>
    <w:p w:rsidR="00F57A50" w:rsidRPr="003C1E70" w:rsidRDefault="00F57A50" w:rsidP="00F57A50">
      <w:pPr>
        <w:autoSpaceDE w:val="0"/>
        <w:autoSpaceDN w:val="0"/>
        <w:adjustRightInd w:val="0"/>
        <w:spacing w:after="0" w:line="240" w:lineRule="auto"/>
        <w:rPr>
          <w:rFonts w:ascii="Times New Roman" w:hAnsi="Times New Roman" w:cs="Times New Roman"/>
          <w:color w:val="3F7F5F"/>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//one second later still no activity alive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r>
      <w:r w:rsidRPr="003C1E70">
        <w:rPr>
          <w:rFonts w:ascii="Times New Roman" w:hAnsi="Times New Roman" w:cs="Times New Roman"/>
          <w:color w:val="3F7F5F"/>
          <w:sz w:val="20"/>
          <w:szCs w:val="20"/>
        </w:rPr>
        <w:tab/>
        <w:t>// so kill ServiceManager</w:t>
      </w:r>
    </w:p>
    <w:p w:rsidR="00F57A50" w:rsidRPr="003C1E70" w:rsidRDefault="00F57A50" w:rsidP="00F57A50">
      <w:pPr>
        <w:autoSpaceDE w:val="0"/>
        <w:autoSpaceDN w:val="0"/>
        <w:adjustRightInd w:val="0"/>
        <w:spacing w:after="0" w:line="240" w:lineRule="auto"/>
        <w:rPr>
          <w:rFonts w:ascii="Times New Roman" w:hAnsi="Times New Roman" w:cs="Times New Roman"/>
          <w:color w:val="0000C0"/>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mServiceKillerHandler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C0"/>
          <w:sz w:val="20"/>
          <w:szCs w:val="20"/>
        </w:rPr>
        <w:tab/>
      </w:r>
      <w:r w:rsidRPr="003C1E70">
        <w:rPr>
          <w:rFonts w:ascii="Times New Roman" w:hAnsi="Times New Roman" w:cs="Times New Roman"/>
          <w:color w:val="000000"/>
          <w:sz w:val="20"/>
          <w:szCs w:val="20"/>
        </w:rPr>
        <w:t>.dispatchMessage(</w:t>
      </w:r>
      <w:r w:rsidRPr="003C1E70">
        <w:rPr>
          <w:rFonts w:ascii="Times New Roman" w:hAnsi="Times New Roman" w:cs="Times New Roman"/>
          <w:color w:val="0000C0"/>
          <w:sz w:val="20"/>
          <w:szCs w:val="20"/>
        </w:rPr>
        <w:t>mServiceKillerHandler</w:t>
      </w:r>
      <w:r w:rsidRPr="003C1E70">
        <w:rPr>
          <w:rFonts w:ascii="Times New Roman" w:hAnsi="Times New Roman" w:cs="Times New Roman"/>
          <w:color w:val="000000"/>
          <w:sz w:val="20"/>
          <w:szCs w:val="20"/>
        </w:rPr>
        <w:t>.obtainMessage());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7F5F"/>
          <w:sz w:val="20"/>
          <w:szCs w:val="20"/>
        </w:rPr>
        <w:t>//Now the Killing method</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onLowMemory()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super</w:t>
      </w:r>
      <w:r w:rsidRPr="003C1E70">
        <w:rPr>
          <w:rFonts w:ascii="Times New Roman" w:hAnsi="Times New Roman" w:cs="Times New Roman"/>
          <w:color w:val="000000"/>
          <w:sz w:val="20"/>
          <w:szCs w:val="20"/>
        </w:rPr>
        <w:t>.onLowMemory();</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killServiceManager();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Kill the service manager and all the services managed by it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killServiceManager()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.unbindAndDie();</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serviceManager</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servcieManagerAlreadyExist</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false</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E0780F" w:rsidRPr="003C1E70" w:rsidRDefault="00F57A50" w:rsidP="00F57A50">
      <w:pPr>
        <w:rPr>
          <w:rFonts w:ascii="Times New Roman" w:hAnsi="Times New Roman" w:cs="Times New Roman"/>
        </w:rPr>
      </w:pPr>
      <w:r w:rsidRPr="003C1E70">
        <w:rPr>
          <w:rFonts w:ascii="Times New Roman" w:hAnsi="Times New Roman" w:cs="Times New Roman"/>
          <w:color w:val="000000"/>
          <w:sz w:val="20"/>
          <w:szCs w:val="20"/>
        </w:rPr>
        <w:t>}</w:t>
      </w:r>
    </w:p>
    <w:p w:rsidR="00E0780F" w:rsidRPr="003C1E70" w:rsidRDefault="00F57A50" w:rsidP="00B2312C">
      <w:r w:rsidRPr="003C1E70">
        <w:t>Enfin, dans le ServiceManager:</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To be called when you need to release all the services</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Is managed by the MyApplication object in fact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unbindAndDie() {</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forecastServiceUpdater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w:t>
      </w:r>
    </w:p>
    <w:p w:rsidR="00F57A50" w:rsidRPr="003C1E70" w:rsidRDefault="00F57A50" w:rsidP="00F57A50">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forecastServiceData</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w:t>
      </w:r>
    </w:p>
    <w:p w:rsidR="00F57A50" w:rsidRPr="003C1E70" w:rsidRDefault="00F57A50" w:rsidP="00F57A50">
      <w:pPr>
        <w:rPr>
          <w:rFonts w:ascii="Times New Roman" w:hAnsi="Times New Roman" w:cs="Times New Roman"/>
        </w:rPr>
      </w:pPr>
      <w:r w:rsidRPr="003C1E70">
        <w:rPr>
          <w:rFonts w:ascii="Times New Roman" w:hAnsi="Times New Roman" w:cs="Times New Roman"/>
          <w:color w:val="000000"/>
          <w:sz w:val="20"/>
          <w:szCs w:val="20"/>
        </w:rPr>
        <w:lastRenderedPageBreak/>
        <w:t>}</w:t>
      </w:r>
    </w:p>
    <w:p w:rsidR="00B2312C" w:rsidRPr="003C1E70" w:rsidRDefault="00B2312C" w:rsidP="00B2312C">
      <w:pPr>
        <w:pStyle w:val="Titre1"/>
      </w:pPr>
      <w:r w:rsidRPr="003C1E70">
        <w:t>La gestion des données avec le ServiceData et le ServiceUpdate</w:t>
      </w:r>
    </w:p>
    <w:p w:rsidR="00B2312C" w:rsidRPr="003C1E70" w:rsidRDefault="00F57A50" w:rsidP="00B2312C">
      <w:r w:rsidRPr="003C1E70">
        <w:t>Cette application possède deux services:</w:t>
      </w:r>
    </w:p>
    <w:p w:rsidR="00F57A50" w:rsidRPr="003C1E70" w:rsidRDefault="00F57A50" w:rsidP="00F57A50">
      <w:pPr>
        <w:pStyle w:val="Paragraphedeliste"/>
        <w:numPr>
          <w:ilvl w:val="0"/>
          <w:numId w:val="24"/>
        </w:numPr>
      </w:pPr>
      <w:r w:rsidRPr="003C1E70">
        <w:t>Le ServiceData qui a à charge la gestion des données; les récupérer en base, les envoyer aux I.H.M. et demander leur mise à jour;</w:t>
      </w:r>
    </w:p>
    <w:p w:rsidR="00F57A50" w:rsidRPr="003C1E70" w:rsidRDefault="00F57A50" w:rsidP="00F57A50">
      <w:pPr>
        <w:pStyle w:val="Paragraphedeliste"/>
        <w:numPr>
          <w:ilvl w:val="0"/>
          <w:numId w:val="24"/>
        </w:numPr>
      </w:pPr>
      <w:r w:rsidRPr="003C1E70">
        <w:t>le ServiceUpdater, lui, doit synchroniser ces données avec le serveur backend.</w:t>
      </w:r>
    </w:p>
    <w:p w:rsidR="00F57A50" w:rsidRPr="003C1E70" w:rsidRDefault="00F57A50" w:rsidP="00F57A50">
      <w:r w:rsidRPr="003C1E70">
        <w:t>Les traitements effectués par ces services s'effectuent dans un Thread de background. Dans cette première version du projet, les informations sont renvoyées à l'objet appelant au moyen de CallBak.</w:t>
      </w:r>
    </w:p>
    <w:p w:rsidR="00B81F09" w:rsidRPr="003C1E70" w:rsidRDefault="00B81F09" w:rsidP="00B81F09">
      <w:pPr>
        <w:keepNext/>
      </w:pPr>
      <w:r w:rsidRPr="003C1E70">
        <w:drawing>
          <wp:inline distT="0" distB="0" distL="0" distR="0" wp14:anchorId="6F86FD81" wp14:editId="28B82617">
            <wp:extent cx="6211570" cy="37579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SequenceService.PNG"/>
                    <pic:cNvPicPr/>
                  </pic:nvPicPr>
                  <pic:blipFill>
                    <a:blip r:embed="rId14">
                      <a:extLst>
                        <a:ext uri="{28A0092B-C50C-407E-A947-70E740481C1C}">
                          <a14:useLocalDpi xmlns:a14="http://schemas.microsoft.com/office/drawing/2010/main" val="0"/>
                        </a:ext>
                      </a:extLst>
                    </a:blip>
                    <a:stretch>
                      <a:fillRect/>
                    </a:stretch>
                  </pic:blipFill>
                  <pic:spPr>
                    <a:xfrm>
                      <a:off x="0" y="0"/>
                      <a:ext cx="6211570" cy="3757930"/>
                    </a:xfrm>
                    <a:prstGeom prst="rect">
                      <a:avLst/>
                    </a:prstGeom>
                  </pic:spPr>
                </pic:pic>
              </a:graphicData>
            </a:graphic>
          </wp:inline>
        </w:drawing>
      </w:r>
    </w:p>
    <w:p w:rsidR="00F25F0C" w:rsidRPr="003C1E70" w:rsidRDefault="00B81F09" w:rsidP="00B81F09">
      <w:pPr>
        <w:pStyle w:val="Lgende"/>
      </w:pPr>
      <w:r w:rsidRPr="003C1E70">
        <w:t xml:space="preserve">Figure </w:t>
      </w:r>
      <w:r w:rsidRPr="003C1E70">
        <w:fldChar w:fldCharType="begin"/>
      </w:r>
      <w:r w:rsidRPr="003C1E70">
        <w:instrText xml:space="preserve"> SEQ Figure \* ARABIC </w:instrText>
      </w:r>
      <w:r w:rsidRPr="003C1E70">
        <w:fldChar w:fldCharType="separate"/>
      </w:r>
      <w:r w:rsidR="005C31EA">
        <w:rPr>
          <w:noProof/>
        </w:rPr>
        <w:t>5</w:t>
      </w:r>
      <w:r w:rsidRPr="003C1E70">
        <w:fldChar w:fldCharType="end"/>
      </w:r>
      <w:r w:rsidRPr="003C1E70">
        <w:t>: Diagramme de séquence des appels de services</w:t>
      </w:r>
    </w:p>
    <w:p w:rsidR="00B81F09" w:rsidRPr="003C1E70" w:rsidRDefault="00B81F09" w:rsidP="00B81F09">
      <w:r w:rsidRPr="003C1E70">
        <w:t>Le code se trouve dans le projet, il n'y a pas grand-chose à rajouter quand on a assimilé cet enchainement.</w:t>
      </w:r>
    </w:p>
    <w:p w:rsidR="001A1FBB" w:rsidRPr="003C1E70" w:rsidRDefault="001A1FBB" w:rsidP="001A1FBB">
      <w:pPr>
        <w:pStyle w:val="Titre1"/>
      </w:pPr>
      <w:r w:rsidRPr="003C1E70">
        <w:t>La gestion des Exceptions avec l'ExceptionManager et les ExceptionManaged</w:t>
      </w:r>
    </w:p>
    <w:p w:rsidR="001A1FBB" w:rsidRPr="003C1E70" w:rsidRDefault="00B81F09" w:rsidP="001A1FBB">
      <w:r w:rsidRPr="003C1E70">
        <w:t>La gestion des Exceptions est primordiale dans toutes applications. L'objectif de ce Design est de centraliser leur gestion.</w:t>
      </w:r>
    </w:p>
    <w:p w:rsidR="00B81F09" w:rsidRPr="003C1E70" w:rsidRDefault="00B81F09" w:rsidP="001A1FBB">
      <w:r w:rsidRPr="003C1E70">
        <w:t>Ainsi, toutes les méthodes qui ont un bloc catch, doivent faire appel à l'ExceptionManager pour centraliser la gestion de l'Exception :</w:t>
      </w:r>
    </w:p>
    <w:p w:rsidR="00B81F09" w:rsidRPr="003C1E70" w:rsidRDefault="00B81F09" w:rsidP="00B81F09">
      <w:pPr>
        <w:autoSpaceDE w:val="0"/>
        <w:autoSpaceDN w:val="0"/>
        <w:adjustRightInd w:val="0"/>
        <w:spacing w:after="0" w:line="240" w:lineRule="auto"/>
        <w:rPr>
          <w:rFonts w:ascii="Times New Roman" w:hAnsi="Times New Roman" w:cs="Times New Roman"/>
          <w:color w:val="000000"/>
          <w:sz w:val="20"/>
          <w:szCs w:val="20"/>
        </w:rPr>
      </w:pPr>
      <w:r w:rsidRPr="003C1E70">
        <w:rPr>
          <w:rFonts w:ascii="Times New Roman" w:hAnsi="Times New Roman" w:cs="Times New Roman"/>
          <w:b/>
          <w:bCs/>
          <w:color w:val="7F0055"/>
          <w:sz w:val="20"/>
          <w:szCs w:val="20"/>
        </w:rPr>
        <w:t>catch</w:t>
      </w:r>
      <w:r w:rsidRPr="003C1E70">
        <w:rPr>
          <w:rFonts w:ascii="Times New Roman" w:hAnsi="Times New Roman" w:cs="Times New Roman"/>
          <w:color w:val="000000"/>
          <w:sz w:val="20"/>
          <w:szCs w:val="20"/>
        </w:rPr>
        <w:t xml:space="preserve"> (ClientProtocolException e) {</w:t>
      </w:r>
    </w:p>
    <w:p w:rsidR="00B81F09" w:rsidRPr="003C1E70" w:rsidRDefault="00B81F09" w:rsidP="00B81F09">
      <w:pPr>
        <w:autoSpaceDE w:val="0"/>
        <w:autoSpaceDN w:val="0"/>
        <w:adjustRightInd w:val="0"/>
        <w:spacing w:after="0" w:line="240" w:lineRule="auto"/>
        <w:ind w:left="432"/>
      </w:pPr>
      <w:r w:rsidRPr="003C1E70">
        <w:rPr>
          <w:rFonts w:ascii="Times New Roman" w:hAnsi="Times New Roman" w:cs="Times New Roman"/>
          <w:color w:val="000000"/>
          <w:sz w:val="20"/>
          <w:szCs w:val="20"/>
        </w:rPr>
        <w:lastRenderedPageBreak/>
        <w:t>ExceptionManager.</w:t>
      </w:r>
      <w:r w:rsidRPr="003C1E70">
        <w:rPr>
          <w:rFonts w:ascii="Times New Roman" w:hAnsi="Times New Roman" w:cs="Times New Roman"/>
          <w:i/>
          <w:iCs/>
          <w:color w:val="000000"/>
          <w:sz w:val="20"/>
          <w:szCs w:val="20"/>
        </w:rPr>
        <w:t>manage</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ExceptionManaged(</w:t>
      </w:r>
      <w:r w:rsidRPr="003C1E70">
        <w:rPr>
          <w:rFonts w:ascii="Times New Roman" w:hAnsi="Times New Roman" w:cs="Times New Roman"/>
          <w:b/>
          <w:bCs/>
          <w:color w:val="7F0055"/>
          <w:sz w:val="20"/>
          <w:szCs w:val="20"/>
        </w:rPr>
        <w:t>this</w:t>
      </w:r>
      <w:r w:rsidRPr="003C1E70">
        <w:rPr>
          <w:rFonts w:ascii="Times New Roman" w:hAnsi="Times New Roman" w:cs="Times New Roman"/>
          <w:color w:val="000000"/>
          <w:sz w:val="20"/>
          <w:szCs w:val="20"/>
        </w:rPr>
        <w:t>.getClass(), R.string.</w:t>
      </w:r>
      <w:r w:rsidR="00395ED7" w:rsidRPr="003C1E70">
        <w:rPr>
          <w:rFonts w:ascii="Times New Roman" w:hAnsi="Times New Roman" w:cs="Times New Roman"/>
          <w:i/>
          <w:iCs/>
          <w:color w:val="0000C0"/>
          <w:sz w:val="20"/>
          <w:szCs w:val="20"/>
        </w:rPr>
        <w:t>protocol_excep</w:t>
      </w:r>
      <w:r w:rsidRPr="003C1E70">
        <w:rPr>
          <w:rFonts w:ascii="Times New Roman" w:hAnsi="Times New Roman" w:cs="Times New Roman"/>
          <w:color w:val="000000"/>
          <w:sz w:val="20"/>
          <w:szCs w:val="20"/>
        </w:rPr>
        <w:t>, e));}</w:t>
      </w:r>
    </w:p>
    <w:p w:rsidR="00B81F09" w:rsidRPr="003C1E70" w:rsidRDefault="00B81F09" w:rsidP="00B81F09"/>
    <w:p w:rsidR="00B81F09" w:rsidRPr="003C1E70" w:rsidRDefault="00B81F09" w:rsidP="00B81F09">
      <w:r w:rsidRPr="003C1E70">
        <w:t>L'idée est de créer une ExceptionManaged et de lui adjoindre des informations qui seront utiles soit pour le débogage soit pour afficher l'erreur à l'utilisateur. Ici, nous ne rajoutons que le message pour l'utilisateur.</w:t>
      </w:r>
    </w:p>
    <w:p w:rsidR="00B81F09" w:rsidRPr="003C1E70" w:rsidRDefault="00B81F09" w:rsidP="00B81F09">
      <w:r w:rsidRPr="003C1E70">
        <w:t>L'ExceptionManager peut alors effectuer le même traitement sur toutes les Exceptions. Il doit effectuer deux choses:</w:t>
      </w:r>
    </w:p>
    <w:p w:rsidR="00B81F09" w:rsidRPr="003C1E70" w:rsidRDefault="00B81F09" w:rsidP="00B81F09">
      <w:pPr>
        <w:pStyle w:val="Paragraphedeliste"/>
        <w:numPr>
          <w:ilvl w:val="0"/>
          <w:numId w:val="25"/>
        </w:numPr>
      </w:pPr>
      <w:r w:rsidRPr="003C1E70">
        <w:t>Un feedBack utilisateur;</w:t>
      </w:r>
    </w:p>
    <w:p w:rsidR="00B81F09" w:rsidRPr="003C1E70" w:rsidRDefault="00B81F09" w:rsidP="00B81F09">
      <w:pPr>
        <w:pStyle w:val="Paragraphedeliste"/>
        <w:numPr>
          <w:ilvl w:val="0"/>
          <w:numId w:val="25"/>
        </w:numPr>
      </w:pPr>
      <w:r w:rsidRPr="003C1E70">
        <w:t>Un feedback développeur.</w:t>
      </w:r>
    </w:p>
    <w:p w:rsidR="00B81F09" w:rsidRPr="003C1E70" w:rsidRDefault="00B81F09" w:rsidP="00B81F09">
      <w:r w:rsidRPr="003C1E70">
        <w:t>Vous pouvez utiliser Crashlytics ou Accra pour la partie développeur, je ne le présente pas dans le projet. Je me contente de faire un log de l'exception (ce qui n'est pas recommandé).</w:t>
      </w:r>
    </w:p>
    <w:p w:rsidR="00B81F09" w:rsidRPr="003C1E70" w:rsidRDefault="00B81F09" w:rsidP="00B81F09">
      <w:pPr>
        <w:pStyle w:val="Titre2"/>
      </w:pPr>
      <w:r w:rsidRPr="003C1E70">
        <w:t>Mise en place du feedback utilisateur</w:t>
      </w:r>
    </w:p>
    <w:p w:rsidR="00B81F09" w:rsidRPr="003C1E70" w:rsidRDefault="00B81F09" w:rsidP="00B81F09">
      <w:r w:rsidRPr="003C1E70">
        <w:t>Pour mettre en place un feedback utilisateur pertinent et centraliser, deux choses sont effectuées :</w:t>
      </w:r>
    </w:p>
    <w:p w:rsidR="00B81F09" w:rsidRPr="003C1E70" w:rsidRDefault="00B81F09" w:rsidP="00B81F09">
      <w:pPr>
        <w:pStyle w:val="Paragraphedeliste"/>
        <w:numPr>
          <w:ilvl w:val="0"/>
          <w:numId w:val="26"/>
        </w:numPr>
      </w:pPr>
      <w:r w:rsidRPr="003C1E70">
        <w:t>L'ExceptionManager envoie un Intent</w:t>
      </w:r>
      <w:r w:rsidR="00395ED7" w:rsidRPr="003C1E70">
        <w:t xml:space="preserve"> en lui passant le message d'erreur à afficher;</w:t>
      </w:r>
    </w:p>
    <w:p w:rsidR="00395ED7" w:rsidRPr="003C1E70" w:rsidRDefault="00395ED7" w:rsidP="00B81F09">
      <w:pPr>
        <w:pStyle w:val="Paragraphedeliste"/>
        <w:numPr>
          <w:ilvl w:val="0"/>
          <w:numId w:val="26"/>
        </w:numPr>
      </w:pPr>
      <w:r w:rsidRPr="003C1E70">
        <w:t>La MotherActivity (classe mère de toutes les Activity de l'application) écoute ce type d'Intent et affiche un message à l'utilisateur.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class</w:t>
      </w:r>
      <w:r w:rsidRPr="003C1E70">
        <w:rPr>
          <w:rFonts w:ascii="Times New Roman" w:hAnsi="Times New Roman" w:cs="Times New Roman"/>
          <w:color w:val="000000"/>
          <w:sz w:val="20"/>
          <w:szCs w:val="20"/>
        </w:rPr>
        <w:t xml:space="preserve"> ExceptionManager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Attribute and constants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name of the Action of the Intent send thought the system to warm the graphical layer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(your activity) that an exception occurs and a message as to be displayed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String </w:t>
      </w:r>
      <w:r w:rsidRPr="003C1E70">
        <w:rPr>
          <w:rFonts w:ascii="Times New Roman" w:hAnsi="Times New Roman" w:cs="Times New Roman"/>
          <w:i/>
          <w:iCs/>
          <w:color w:val="0000C0"/>
          <w:sz w:val="20"/>
          <w:szCs w:val="20"/>
        </w:rPr>
        <w:t>Error_Intent_ACTION</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"EXCEPTION_MANAGER_NEW_EXCEPTION_FIRED"</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name of the Extra that handles the error message of the Intent send thought the </w:t>
      </w:r>
      <w:r w:rsidRPr="003C1E70">
        <w:rPr>
          <w:rFonts w:ascii="Times New Roman" w:hAnsi="Times New Roman" w:cs="Times New Roman"/>
          <w:color w:val="3F5FBF"/>
          <w:sz w:val="20"/>
          <w:szCs w:val="20"/>
        </w:rPr>
        <w:t>s</w:t>
      </w:r>
      <w:r w:rsidRPr="003C1E70">
        <w:rPr>
          <w:rFonts w:ascii="Times New Roman" w:hAnsi="Times New Roman" w:cs="Times New Roman"/>
          <w:color w:val="3F5FBF"/>
          <w:sz w:val="20"/>
          <w:szCs w:val="20"/>
        </w:rPr>
        <w:t>ystem to warm the graphical layer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(your activity) that an exception occurs and a message as to be displayed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String </w:t>
      </w:r>
      <w:r w:rsidRPr="003C1E70">
        <w:rPr>
          <w:rFonts w:ascii="Times New Roman" w:hAnsi="Times New Roman" w:cs="Times New Roman"/>
          <w:i/>
          <w:iCs/>
          <w:color w:val="0000C0"/>
          <w:sz w:val="20"/>
          <w:szCs w:val="20"/>
        </w:rPr>
        <w:t>Error_Intent_MESSAGE</w:t>
      </w:r>
      <w:r w:rsidRPr="003C1E70">
        <w:rPr>
          <w:rFonts w:ascii="Times New Roman" w:hAnsi="Times New Roman" w:cs="Times New Roman"/>
          <w:color w:val="000000"/>
          <w:sz w:val="20"/>
          <w:szCs w:val="20"/>
        </w:rPr>
        <w:t xml:space="preserve"> = </w:t>
      </w:r>
      <w:r w:rsidRPr="003C1E70">
        <w:rPr>
          <w:rFonts w:ascii="Times New Roman" w:hAnsi="Times New Roman" w:cs="Times New Roman"/>
          <w:color w:val="2A00FF"/>
          <w:sz w:val="20"/>
          <w:szCs w:val="20"/>
        </w:rPr>
        <w:t>"EXCEPTION_MANAGER_NEW_EXCEPTION_FIRED"</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The Intent send thought the system to warm the graphical layer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(your activity) that an exception occurs and a message as to be displayed to the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final</w:t>
      </w:r>
      <w:r w:rsidRPr="003C1E70">
        <w:rPr>
          <w:rFonts w:ascii="Times New Roman" w:hAnsi="Times New Roman" w:cs="Times New Roman"/>
          <w:color w:val="000000"/>
          <w:sz w:val="20"/>
          <w:szCs w:val="20"/>
        </w:rPr>
        <w:t xml:space="preserve"> Intent </w:t>
      </w:r>
      <w:r w:rsidRPr="003C1E70">
        <w:rPr>
          <w:rFonts w:ascii="Times New Roman" w:hAnsi="Times New Roman" w:cs="Times New Roman"/>
          <w:i/>
          <w:iCs/>
          <w:color w:val="0000C0"/>
          <w:sz w:val="20"/>
          <w:szCs w:val="20"/>
        </w:rPr>
        <w:t>Error_Intent</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Intent(</w:t>
      </w:r>
      <w:r w:rsidRPr="003C1E70">
        <w:rPr>
          <w:rFonts w:ascii="Times New Roman" w:hAnsi="Times New Roman" w:cs="Times New Roman"/>
          <w:i/>
          <w:iCs/>
          <w:color w:val="0000C0"/>
          <w:sz w:val="20"/>
          <w:szCs w:val="20"/>
        </w:rPr>
        <w:t>Error_Intent_ACTION</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Static method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manage(ExceptionManaged 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i/>
          <w:iCs/>
          <w:color w:val="000000"/>
          <w:sz w:val="20"/>
          <w:szCs w:val="20"/>
        </w:rPr>
        <w:t>management</w:t>
      </w:r>
      <w:r w:rsidRPr="003C1E70">
        <w:rPr>
          <w:rFonts w:ascii="Times New Roman" w:hAnsi="Times New Roman" w:cs="Times New Roman"/>
          <w:color w:val="000000"/>
          <w:sz w:val="20"/>
          <w:szCs w:val="20"/>
        </w:rPr>
        <w:t>(exception);</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exc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static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management(ExceptionManaged exc)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 xml:space="preserve"> (!exc.isManaged())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exc.setManaged(</w:t>
      </w:r>
      <w:r w:rsidRPr="003C1E70">
        <w:rPr>
          <w:rFonts w:ascii="Times New Roman" w:hAnsi="Times New Roman" w:cs="Times New Roman"/>
          <w:b/>
          <w:bCs/>
          <w:color w:val="7F0055"/>
          <w:sz w:val="20"/>
          <w:szCs w:val="20"/>
        </w:rPr>
        <w:t>true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w:t>
      </w:r>
      <w:r w:rsidRPr="003C1E70">
        <w:rPr>
          <w:rFonts w:ascii="Times New Roman" w:hAnsi="Times New Roman" w:cs="Times New Roman"/>
          <w:color w:val="3F7F5F"/>
          <w:sz w:val="20"/>
          <w:szCs w:val="20"/>
          <w:u w:val="single"/>
        </w:rPr>
        <w:t>Firts</w:t>
      </w:r>
      <w:r w:rsidRPr="003C1E70">
        <w:rPr>
          <w:rFonts w:ascii="Times New Roman" w:hAnsi="Times New Roman" w:cs="Times New Roman"/>
          <w:color w:val="3F7F5F"/>
          <w:sz w:val="20"/>
          <w:szCs w:val="20"/>
        </w:rPr>
        <w:t xml:space="preserve"> fire the error Intent thought the system</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i/>
          <w:iCs/>
          <w:color w:val="0000C0"/>
          <w:sz w:val="20"/>
          <w:szCs w:val="20"/>
        </w:rPr>
        <w:t>Error_Intent</w:t>
      </w:r>
      <w:r w:rsidRPr="003C1E70">
        <w:rPr>
          <w:rFonts w:ascii="Times New Roman" w:hAnsi="Times New Roman" w:cs="Times New Roman"/>
          <w:color w:val="000000"/>
          <w:sz w:val="20"/>
          <w:szCs w:val="20"/>
        </w:rPr>
        <w:t>.putExtra(</w:t>
      </w:r>
      <w:r w:rsidRPr="003C1E70">
        <w:rPr>
          <w:rFonts w:ascii="Times New Roman" w:hAnsi="Times New Roman" w:cs="Times New Roman"/>
          <w:i/>
          <w:iCs/>
          <w:color w:val="0000C0"/>
          <w:sz w:val="20"/>
          <w:szCs w:val="20"/>
        </w:rPr>
        <w:t>Error_Intent_MESSAGE</w:t>
      </w:r>
      <w:r w:rsidRPr="003C1E70">
        <w:rPr>
          <w:rFonts w:ascii="Times New Roman" w:hAnsi="Times New Roman" w:cs="Times New Roman"/>
          <w:color w:val="000000"/>
          <w:sz w:val="20"/>
          <w:szCs w:val="20"/>
        </w:rPr>
        <w:t>, exc.getErrorMessage());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MyApplication.</w:t>
      </w:r>
      <w:r w:rsidRPr="003C1E70">
        <w:rPr>
          <w:rFonts w:ascii="Times New Roman" w:hAnsi="Times New Roman" w:cs="Times New Roman"/>
          <w:i/>
          <w:iCs/>
          <w:color w:val="0000C0"/>
          <w:sz w:val="20"/>
          <w:szCs w:val="20"/>
        </w:rPr>
        <w:t>instance</w:t>
      </w:r>
      <w:r w:rsidRPr="003C1E70">
        <w:rPr>
          <w:rFonts w:ascii="Times New Roman" w:hAnsi="Times New Roman" w:cs="Times New Roman"/>
          <w:color w:val="000000"/>
          <w:sz w:val="20"/>
          <w:szCs w:val="20"/>
        </w:rPr>
        <w:t>.sendBroadcast(</w:t>
      </w:r>
      <w:r w:rsidRPr="003C1E70">
        <w:rPr>
          <w:rFonts w:ascii="Times New Roman" w:hAnsi="Times New Roman" w:cs="Times New Roman"/>
          <w:i/>
          <w:iCs/>
          <w:color w:val="0000C0"/>
          <w:sz w:val="20"/>
          <w:szCs w:val="20"/>
        </w:rPr>
        <w:t>Error_Intent</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 Should prevent the </w:t>
      </w:r>
      <w:r w:rsidRPr="003C1E70">
        <w:rPr>
          <w:rFonts w:ascii="Times New Roman" w:hAnsi="Times New Roman" w:cs="Times New Roman"/>
          <w:color w:val="3F7F5F"/>
          <w:sz w:val="20"/>
          <w:szCs w:val="20"/>
          <w:u w:val="single"/>
        </w:rPr>
        <w:t>backend</w:t>
      </w:r>
      <w:r w:rsidRPr="003C1E70">
        <w:rPr>
          <w:rFonts w:ascii="Times New Roman" w:hAnsi="Times New Roman" w:cs="Times New Roman"/>
          <w:color w:val="3F7F5F"/>
          <w:sz w:val="20"/>
          <w:szCs w:val="20"/>
        </w:rPr>
        <w:t xml:space="preserve"> server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//You should do it, This tutorial has no </w:t>
      </w:r>
      <w:r w:rsidRPr="003C1E70">
        <w:rPr>
          <w:rFonts w:ascii="Times New Roman" w:hAnsi="Times New Roman" w:cs="Times New Roman"/>
          <w:color w:val="3F7F5F"/>
          <w:sz w:val="20"/>
          <w:szCs w:val="20"/>
          <w:u w:val="single"/>
        </w:rPr>
        <w:t>backend</w:t>
      </w:r>
      <w:r w:rsidRPr="003C1E70">
        <w:rPr>
          <w:rFonts w:ascii="Times New Roman" w:hAnsi="Times New Roman" w:cs="Times New Roman"/>
          <w:color w:val="3F7F5F"/>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//log</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Log.</w:t>
      </w:r>
      <w:r w:rsidRPr="003C1E70">
        <w:rPr>
          <w:rFonts w:ascii="Times New Roman" w:hAnsi="Times New Roman" w:cs="Times New Roman"/>
          <w:i/>
          <w:iCs/>
          <w:color w:val="000000"/>
          <w:sz w:val="20"/>
          <w:szCs w:val="20"/>
        </w:rPr>
        <w:t>e</w:t>
      </w:r>
      <w:r w:rsidRPr="003C1E70">
        <w:rPr>
          <w:rFonts w:ascii="Times New Roman" w:hAnsi="Times New Roman" w:cs="Times New Roman"/>
          <w:color w:val="000000"/>
          <w:sz w:val="20"/>
          <w:szCs w:val="20"/>
        </w:rPr>
        <w:t>(</w:t>
      </w:r>
      <w:r w:rsidRPr="003C1E70">
        <w:rPr>
          <w:rFonts w:ascii="Times New Roman" w:hAnsi="Times New Roman" w:cs="Times New Roman"/>
          <w:color w:val="2A00FF"/>
          <w:sz w:val="20"/>
          <w:szCs w:val="20"/>
        </w:rPr>
        <w:t>"ExceptionManaged"</w:t>
      </w:r>
      <w:r w:rsidRPr="003C1E70">
        <w:rPr>
          <w:rFonts w:ascii="Times New Roman" w:hAnsi="Times New Roman" w:cs="Times New Roman"/>
          <w:color w:val="000000"/>
          <w:sz w:val="20"/>
          <w:szCs w:val="20"/>
        </w:rPr>
        <w:t>, exc.getErrorMessage(),exc);</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Log.</w:t>
      </w:r>
      <w:r w:rsidRPr="003C1E70">
        <w:rPr>
          <w:rFonts w:ascii="Times New Roman" w:hAnsi="Times New Roman" w:cs="Times New Roman"/>
          <w:i/>
          <w:iCs/>
          <w:color w:val="000000"/>
          <w:sz w:val="20"/>
          <w:szCs w:val="20"/>
        </w:rPr>
        <w:t>e</w:t>
      </w:r>
      <w:r w:rsidRPr="003C1E70">
        <w:rPr>
          <w:rFonts w:ascii="Times New Roman" w:hAnsi="Times New Roman" w:cs="Times New Roman"/>
          <w:color w:val="000000"/>
          <w:sz w:val="20"/>
          <w:szCs w:val="20"/>
        </w:rPr>
        <w:t>(exc.getRootClass().getSimpleName(), exc.getErrorMessage(),exc);</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B81F09" w:rsidRPr="003C1E70" w:rsidRDefault="00395ED7" w:rsidP="00395ED7">
      <w:pPr>
        <w:rPr>
          <w:rFonts w:ascii="Times New Roman" w:hAnsi="Times New Roman" w:cs="Times New Roman"/>
          <w:color w:val="000000"/>
          <w:sz w:val="20"/>
          <w:szCs w:val="20"/>
        </w:rPr>
      </w:pPr>
      <w:r w:rsidRPr="003C1E70">
        <w:rPr>
          <w:rFonts w:ascii="Times New Roman" w:hAnsi="Times New Roman" w:cs="Times New Roman"/>
          <w:color w:val="000000"/>
          <w:sz w:val="20"/>
          <w:szCs w:val="20"/>
        </w:rPr>
        <w:t>}</w:t>
      </w:r>
    </w:p>
    <w:p w:rsidR="00395ED7" w:rsidRPr="003C1E70" w:rsidRDefault="00395ED7" w:rsidP="00395ED7">
      <w:r w:rsidRPr="003C1E70">
        <w:t>Et au niveau de l'activité mère, on enregistre le BroadCastReceiver qui écoute cet Intent et il rend visible le panel dans lequel on affiche le message d'erreur. Ce qui donne:</w:t>
      </w:r>
    </w:p>
    <w:p w:rsidR="00395ED7" w:rsidRPr="003C1E70" w:rsidRDefault="00395ED7" w:rsidP="00395ED7">
      <w:pPr>
        <w:autoSpaceDE w:val="0"/>
        <w:autoSpaceDN w:val="0"/>
        <w:adjustRightInd w:val="0"/>
        <w:spacing w:after="0" w:line="240" w:lineRule="auto"/>
        <w:rPr>
          <w:rFonts w:ascii="Consolas" w:hAnsi="Consolas" w:cs="Consolas"/>
          <w:sz w:val="20"/>
          <w:szCs w:val="20"/>
        </w:rPr>
      </w:pPr>
      <w:r w:rsidRPr="003C1E70">
        <w:rPr>
          <w:rFonts w:ascii="Consolas" w:hAnsi="Consolas" w:cs="Consolas"/>
          <w:b/>
          <w:bCs/>
          <w:color w:val="7F0055"/>
          <w:sz w:val="20"/>
          <w:szCs w:val="20"/>
        </w:rPr>
        <w:t>public</w:t>
      </w:r>
      <w:r w:rsidRPr="003C1E70">
        <w:rPr>
          <w:rFonts w:ascii="Consolas" w:hAnsi="Consolas" w:cs="Consolas"/>
          <w:color w:val="000000"/>
          <w:sz w:val="20"/>
          <w:szCs w:val="20"/>
        </w:rPr>
        <w:t xml:space="preserve"> </w:t>
      </w:r>
      <w:r w:rsidRPr="003C1E70">
        <w:rPr>
          <w:rFonts w:ascii="Consolas" w:hAnsi="Consolas" w:cs="Consolas"/>
          <w:b/>
          <w:bCs/>
          <w:color w:val="7F0055"/>
          <w:sz w:val="20"/>
          <w:szCs w:val="20"/>
        </w:rPr>
        <w:t>class</w:t>
      </w:r>
      <w:r w:rsidRPr="003C1E70">
        <w:rPr>
          <w:rFonts w:ascii="Consolas" w:hAnsi="Consolas" w:cs="Consolas"/>
          <w:color w:val="000000"/>
          <w:sz w:val="20"/>
          <w:szCs w:val="20"/>
        </w:rPr>
        <w:t xml:space="preserve"> MotherActivity </w:t>
      </w:r>
      <w:r w:rsidRPr="003C1E70">
        <w:rPr>
          <w:rFonts w:ascii="Consolas" w:hAnsi="Consolas" w:cs="Consolas"/>
          <w:b/>
          <w:bCs/>
          <w:color w:val="7F0055"/>
          <w:sz w:val="20"/>
          <w:szCs w:val="20"/>
        </w:rPr>
        <w:t>extends</w:t>
      </w:r>
      <w:r w:rsidRPr="003C1E70">
        <w:rPr>
          <w:rFonts w:ascii="Consolas" w:hAnsi="Consolas" w:cs="Consolas"/>
          <w:color w:val="000000"/>
          <w:sz w:val="20"/>
          <w:szCs w:val="20"/>
        </w:rPr>
        <w:t xml:space="preserve"> Activity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onResume()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blabla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register the broadcast receiver that listen to the Error_Intent sends by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ExceptionManager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registerReceiver(</w:t>
      </w:r>
      <w:r w:rsidRPr="003C1E70">
        <w:rPr>
          <w:rFonts w:ascii="Times New Roman" w:hAnsi="Times New Roman" w:cs="Times New Roman"/>
          <w:color w:val="0000C0"/>
          <w:sz w:val="20"/>
          <w:szCs w:val="20"/>
        </w:rPr>
        <w:t>receiver</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IntentFilter(ExceptionManager.</w:t>
      </w:r>
      <w:r w:rsidRPr="003C1E70">
        <w:rPr>
          <w:rFonts w:ascii="Times New Roman" w:hAnsi="Times New Roman" w:cs="Times New Roman"/>
          <w:i/>
          <w:iCs/>
          <w:color w:val="0000C0"/>
          <w:sz w:val="20"/>
          <w:szCs w:val="20"/>
        </w:rPr>
        <w:t>Error_Intent_ACTION</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646464"/>
          <w:sz w:val="20"/>
          <w:szCs w:val="20"/>
        </w:rPr>
        <w:t>@Override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protected</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onPause()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5FBF"/>
          <w:sz w:val="20"/>
          <w:szCs w:val="20"/>
        </w:rPr>
        <w:t>/** blabla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unregister the broadcast receiver that listen to the Error_Intent sends by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ExceptionManager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unregisterReceiver(</w:t>
      </w:r>
      <w:r w:rsidRPr="003C1E70">
        <w:rPr>
          <w:rFonts w:ascii="Times New Roman" w:hAnsi="Times New Roman" w:cs="Times New Roman"/>
          <w:color w:val="0000C0"/>
          <w:sz w:val="20"/>
          <w:szCs w:val="20"/>
        </w:rPr>
        <w:t>receiver</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Managing the Exceptions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txvException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TextView </w:t>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click to dismiss string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String </w:t>
      </w:r>
      <w:r w:rsidRPr="003C1E70">
        <w:rPr>
          <w:rFonts w:ascii="Times New Roman" w:hAnsi="Times New Roman" w:cs="Times New Roman"/>
          <w:color w:val="0000C0"/>
          <w:sz w:val="20"/>
          <w:szCs w:val="20"/>
        </w:rPr>
        <w:t>strClickToDismiss</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The broadcast receiver that listen to the Error_Intent sends by the ExceptionManager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BroadcastReceiver </w:t>
      </w:r>
      <w:r w:rsidRPr="003C1E70">
        <w:rPr>
          <w:rFonts w:ascii="Times New Roman" w:hAnsi="Times New Roman" w:cs="Times New Roman"/>
          <w:color w:val="0000C0"/>
          <w:sz w:val="20"/>
          <w:szCs w:val="20"/>
        </w:rPr>
        <w:t>receiver</w:t>
      </w:r>
      <w:r w:rsidRPr="003C1E70">
        <w:rPr>
          <w:rFonts w:ascii="Times New Roman" w:hAnsi="Times New Roman" w:cs="Times New Roman"/>
          <w:color w:val="000000"/>
          <w:sz w:val="20"/>
          <w:szCs w:val="20"/>
        </w:rPr>
        <w:t xml:space="preserve"> = </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BroadcastReceiver()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onReceive(Context context, Intent intent)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displayException(intent.getStringExtra(ExceptionManager.</w:t>
      </w:r>
      <w:r w:rsidRPr="003C1E70">
        <w:rPr>
          <w:rFonts w:ascii="Times New Roman" w:hAnsi="Times New Roman" w:cs="Times New Roman"/>
          <w:i/>
          <w:iCs/>
          <w:color w:val="0000C0"/>
          <w:sz w:val="20"/>
          <w:szCs w:val="20"/>
        </w:rPr>
        <w:t>Error_Intent_MESSAGE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Display the Exception carried by the Intent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xml:space="preserve"> * </w:t>
      </w:r>
      <w:r w:rsidRPr="003C1E70">
        <w:rPr>
          <w:rFonts w:ascii="Times New Roman" w:hAnsi="Times New Roman" w:cs="Times New Roman"/>
          <w:b/>
          <w:bCs/>
          <w:color w:val="7F9FBF"/>
          <w:sz w:val="20"/>
          <w:szCs w:val="20"/>
        </w:rPr>
        <w:t>@param</w:t>
      </w:r>
      <w:r w:rsidRPr="003C1E70">
        <w:rPr>
          <w:rFonts w:ascii="Times New Roman" w:hAnsi="Times New Roman" w:cs="Times New Roman"/>
          <w:color w:val="3F5FBF"/>
          <w:sz w:val="20"/>
          <w:szCs w:val="20"/>
        </w:rPr>
        <w:t xml:space="preserve"> String the error message to display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displayException(String errorMessage)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Display the error to your user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To do so, every layout of your Activity or Fragment should include the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exceptionLayout at it top level</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w:t>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3F7F5F"/>
          <w:sz w:val="20"/>
          <w:szCs w:val="20"/>
        </w:rPr>
        <w:t xml:space="preserve">//instantiate the TextView and the </w:t>
      </w:r>
      <w:r w:rsidRPr="003C1E70">
        <w:rPr>
          <w:rFonts w:ascii="Times New Roman" w:hAnsi="Times New Roman" w:cs="Times New Roman"/>
          <w:color w:val="3F7F5F"/>
          <w:sz w:val="20"/>
          <w:szCs w:val="20"/>
          <w:u w:val="single"/>
        </w:rPr>
        <w:t>Drawable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=(TextView) findViewById(R.id.</w:t>
      </w:r>
      <w:r w:rsidRPr="003C1E70">
        <w:rPr>
          <w:rFonts w:ascii="Times New Roman" w:hAnsi="Times New Roman" w:cs="Times New Roman"/>
          <w:i/>
          <w:iCs/>
          <w:color w:val="0000C0"/>
          <w:sz w:val="20"/>
          <w:szCs w:val="20"/>
        </w:rPr>
        <w:t>txv_exception_message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strClickToDismiss</w:t>
      </w:r>
      <w:r w:rsidRPr="003C1E70">
        <w:rPr>
          <w:rFonts w:ascii="Times New Roman" w:hAnsi="Times New Roman" w:cs="Times New Roman"/>
          <w:color w:val="000000"/>
          <w:sz w:val="20"/>
          <w:szCs w:val="20"/>
        </w:rPr>
        <w:t>=getString(R.string.</w:t>
      </w:r>
      <w:r w:rsidRPr="003C1E70">
        <w:rPr>
          <w:rFonts w:ascii="Times New Roman" w:hAnsi="Times New Roman" w:cs="Times New Roman"/>
          <w:i/>
          <w:iCs/>
          <w:color w:val="0000C0"/>
          <w:sz w:val="20"/>
          <w:szCs w:val="20"/>
        </w:rPr>
        <w:t>txv_exception_clicktodismiss</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.setOnClickListener(</w:t>
      </w:r>
      <w:r w:rsidRPr="003C1E70">
        <w:rPr>
          <w:rFonts w:ascii="Times New Roman" w:hAnsi="Times New Roman" w:cs="Times New Roman"/>
          <w:b/>
          <w:bCs/>
          <w:color w:val="7F0055"/>
          <w:sz w:val="20"/>
          <w:szCs w:val="20"/>
        </w:rPr>
        <w:t>new</w:t>
      </w:r>
      <w:r w:rsidRPr="003C1E70">
        <w:rPr>
          <w:rFonts w:ascii="Times New Roman" w:hAnsi="Times New Roman" w:cs="Times New Roman"/>
          <w:color w:val="000000"/>
          <w:sz w:val="20"/>
          <w:szCs w:val="20"/>
        </w:rPr>
        <w:t xml:space="preserve"> OnClickListener() {</w:t>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646464"/>
          <w:sz w:val="20"/>
          <w:szCs w:val="20"/>
        </w:rPr>
        <w:t>@Override</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public</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onClick(View v)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hideTxvException();</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b/>
          <w:bCs/>
          <w:color w:val="7F0055"/>
          <w:sz w:val="20"/>
          <w:szCs w:val="20"/>
        </w:rPr>
        <w:t>if</w:t>
      </w:r>
      <w:r w:rsidRPr="003C1E70">
        <w:rPr>
          <w:rFonts w:ascii="Times New Roman" w:hAnsi="Times New Roman" w:cs="Times New Roman"/>
          <w:color w:val="000000"/>
          <w:sz w:val="20"/>
          <w:szCs w:val="20"/>
        </w:rPr>
        <w:t>(errorMessage==</w:t>
      </w:r>
      <w:r w:rsidRPr="003C1E70">
        <w:rPr>
          <w:rFonts w:ascii="Times New Roman" w:hAnsi="Times New Roman" w:cs="Times New Roman"/>
          <w:b/>
          <w:bCs/>
          <w:color w:val="7F0055"/>
          <w:sz w:val="20"/>
          <w:szCs w:val="20"/>
        </w:rPr>
        <w:t>null</w:t>
      </w:r>
      <w:r w:rsidRPr="003C1E70">
        <w:rPr>
          <w:rFonts w:ascii="Times New Roman" w:hAnsi="Times New Roman" w:cs="Times New Roman"/>
          <w:color w:val="000000"/>
          <w:sz w:val="20"/>
          <w:szCs w:val="20"/>
        </w:rPr>
        <w:t>)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.setText(getString(R.string.</w:t>
      </w:r>
      <w:r w:rsidRPr="003C1E70">
        <w:rPr>
          <w:rFonts w:ascii="Times New Roman" w:hAnsi="Times New Roman" w:cs="Times New Roman"/>
          <w:i/>
          <w:iCs/>
          <w:color w:val="0000C0"/>
          <w:sz w:val="20"/>
          <w:szCs w:val="20"/>
        </w:rPr>
        <w:t>no_error_message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r w:rsidRPr="003C1E70">
        <w:rPr>
          <w:rFonts w:ascii="Times New Roman" w:hAnsi="Times New Roman" w:cs="Times New Roman"/>
          <w:b/>
          <w:bCs/>
          <w:color w:val="7F0055"/>
          <w:sz w:val="20"/>
          <w:szCs w:val="20"/>
        </w:rPr>
        <w:t>else</w:t>
      </w:r>
      <w:r w:rsidRPr="003C1E70">
        <w:rPr>
          <w:rFonts w:ascii="Times New Roman" w:hAnsi="Times New Roman" w:cs="Times New Roman"/>
          <w:color w:val="000000"/>
          <w:sz w:val="20"/>
          <w:szCs w:val="20"/>
        </w:rPr>
        <w:t xml:space="preserve">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.setText(errorMessage+</w:t>
      </w:r>
      <w:r w:rsidRPr="003C1E70">
        <w:rPr>
          <w:rFonts w:ascii="Times New Roman" w:hAnsi="Times New Roman" w:cs="Times New Roman"/>
          <w:color w:val="0000C0"/>
          <w:sz w:val="20"/>
          <w:szCs w:val="20"/>
        </w:rPr>
        <w:t>strClickToDismiss</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.setVisibility(View.</w:t>
      </w:r>
      <w:r w:rsidRPr="003C1E70">
        <w:rPr>
          <w:rFonts w:ascii="Times New Roman" w:hAnsi="Times New Roman" w:cs="Times New Roman"/>
          <w:i/>
          <w:iCs/>
          <w:color w:val="0000C0"/>
          <w:sz w:val="20"/>
          <w:szCs w:val="20"/>
        </w:rPr>
        <w:t>VISIBLE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lastRenderedPageBreak/>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3F5FBF"/>
          <w:sz w:val="20"/>
          <w:szCs w:val="20"/>
        </w:rPr>
        <w:t>/** * Hide the TextView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b/>
          <w:bCs/>
          <w:color w:val="7F0055"/>
          <w:sz w:val="20"/>
          <w:szCs w:val="20"/>
        </w:rPr>
        <w:t>private</w:t>
      </w:r>
      <w:r w:rsidRPr="003C1E70">
        <w:rPr>
          <w:rFonts w:ascii="Times New Roman" w:hAnsi="Times New Roman" w:cs="Times New Roman"/>
          <w:color w:val="000000"/>
          <w:sz w:val="20"/>
          <w:szCs w:val="20"/>
        </w:rPr>
        <w:t xml:space="preserve"> </w:t>
      </w:r>
      <w:r w:rsidRPr="003C1E70">
        <w:rPr>
          <w:rFonts w:ascii="Times New Roman" w:hAnsi="Times New Roman" w:cs="Times New Roman"/>
          <w:b/>
          <w:bCs/>
          <w:color w:val="7F0055"/>
          <w:sz w:val="20"/>
          <w:szCs w:val="20"/>
        </w:rPr>
        <w:t>void</w:t>
      </w:r>
      <w:r w:rsidRPr="003C1E70">
        <w:rPr>
          <w:rFonts w:ascii="Times New Roman" w:hAnsi="Times New Roman" w:cs="Times New Roman"/>
          <w:color w:val="000000"/>
          <w:sz w:val="20"/>
          <w:szCs w:val="20"/>
        </w:rPr>
        <w:t xml:space="preserve"> hideTxvException() {</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ab/>
      </w:r>
      <w:r w:rsidRPr="003C1E70">
        <w:rPr>
          <w:rFonts w:ascii="Times New Roman" w:hAnsi="Times New Roman" w:cs="Times New Roman"/>
          <w:color w:val="0000C0"/>
          <w:sz w:val="20"/>
          <w:szCs w:val="20"/>
        </w:rPr>
        <w:t>txvException</w:t>
      </w:r>
      <w:r w:rsidRPr="003C1E70">
        <w:rPr>
          <w:rFonts w:ascii="Times New Roman" w:hAnsi="Times New Roman" w:cs="Times New Roman"/>
          <w:color w:val="000000"/>
          <w:sz w:val="20"/>
          <w:szCs w:val="20"/>
        </w:rPr>
        <w:t>.setVisibility(View.</w:t>
      </w:r>
      <w:r w:rsidRPr="003C1E70">
        <w:rPr>
          <w:rFonts w:ascii="Times New Roman" w:hAnsi="Times New Roman" w:cs="Times New Roman"/>
          <w:i/>
          <w:iCs/>
          <w:color w:val="0000C0"/>
          <w:sz w:val="20"/>
          <w:szCs w:val="20"/>
        </w:rPr>
        <w:t>GONE</w:t>
      </w: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r w:rsidRPr="003C1E70">
        <w:t>Il faut pour que ce Design marche que tous les layouts de l'application inclu</w:t>
      </w:r>
      <w:r w:rsidR="00A65B7A" w:rsidRPr="003C1E70">
        <w:t>en</w:t>
      </w:r>
      <w:r w:rsidRPr="003C1E70">
        <w:t>t le layout d'erreur:</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LinearLayout</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xmlns:android</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"http://schemas.android.com/apk/res/android"</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android:layout_width</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"fill_parent"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android:layout_height</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"fill_parent"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android:orientation</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"vertical"</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p>
    <w:p w:rsidR="00395ED7" w:rsidRPr="003C1E70" w:rsidRDefault="00395ED7" w:rsidP="00395ED7">
      <w:pPr>
        <w:autoSpaceDE w:val="0"/>
        <w:autoSpaceDN w:val="0"/>
        <w:adjustRightInd w:val="0"/>
        <w:spacing w:after="0" w:line="240" w:lineRule="auto"/>
        <w:rPr>
          <w:rFonts w:ascii="Times New Roman" w:hAnsi="Times New Roman" w:cs="Times New Roman"/>
          <w:sz w:val="20"/>
          <w:szCs w:val="20"/>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8080"/>
          <w:sz w:val="20"/>
          <w:szCs w:val="20"/>
        </w:rPr>
        <w:t>&lt;</w:t>
      </w:r>
      <w:r w:rsidRPr="003C1E70">
        <w:rPr>
          <w:rFonts w:ascii="Times New Roman" w:hAnsi="Times New Roman" w:cs="Times New Roman"/>
          <w:color w:val="3F7F7F"/>
          <w:sz w:val="20"/>
          <w:szCs w:val="20"/>
        </w:rPr>
        <w:t>include</w:t>
      </w:r>
      <w:r w:rsidRPr="003C1E70">
        <w:rPr>
          <w:rFonts w:ascii="Times New Roman" w:hAnsi="Times New Roman" w:cs="Times New Roman"/>
          <w:sz w:val="20"/>
          <w:szCs w:val="20"/>
        </w:rPr>
        <w:t xml:space="preserve"> </w:t>
      </w:r>
      <w:r w:rsidRPr="003C1E70">
        <w:rPr>
          <w:rFonts w:ascii="Times New Roman" w:hAnsi="Times New Roman" w:cs="Times New Roman"/>
          <w:color w:val="7F007F"/>
          <w:sz w:val="20"/>
          <w:szCs w:val="20"/>
        </w:rPr>
        <w:t>layout</w:t>
      </w:r>
      <w:r w:rsidRPr="003C1E70">
        <w:rPr>
          <w:rFonts w:ascii="Times New Roman" w:hAnsi="Times New Roman" w:cs="Times New Roman"/>
          <w:color w:val="000000"/>
          <w:sz w:val="20"/>
          <w:szCs w:val="20"/>
        </w:rPr>
        <w:t>=</w:t>
      </w:r>
      <w:r w:rsidRPr="003C1E70">
        <w:rPr>
          <w:rFonts w:ascii="Times New Roman" w:hAnsi="Times New Roman" w:cs="Times New Roman"/>
          <w:i/>
          <w:iCs/>
          <w:color w:val="2A00FF"/>
          <w:sz w:val="20"/>
          <w:szCs w:val="20"/>
        </w:rPr>
        <w:t>"@layout/exception_layout"</w:t>
      </w:r>
      <w:r w:rsidRPr="003C1E70">
        <w:rPr>
          <w:rFonts w:ascii="Times New Roman" w:hAnsi="Times New Roman" w:cs="Times New Roman"/>
          <w:sz w:val="20"/>
          <w:szCs w:val="20"/>
        </w:rPr>
        <w:t xml:space="preserve"> </w:t>
      </w:r>
      <w:r w:rsidRPr="003C1E70">
        <w:rPr>
          <w:rFonts w:ascii="Times New Roman" w:hAnsi="Times New Roman" w:cs="Times New Roman"/>
          <w:color w:val="008080"/>
          <w:sz w:val="20"/>
          <w:szCs w:val="20"/>
        </w:rPr>
        <w:t>/&gt;</w:t>
      </w:r>
    </w:p>
    <w:p w:rsidR="00395ED7" w:rsidRPr="003C1E70" w:rsidRDefault="00395ED7" w:rsidP="00395ED7">
      <w:pPr>
        <w:rPr>
          <w:rFonts w:ascii="Times New Roman" w:hAnsi="Times New Roman" w:cs="Times New Roman"/>
        </w:rPr>
      </w:pPr>
      <w:r w:rsidRPr="003C1E70">
        <w:rPr>
          <w:rFonts w:ascii="Times New Roman" w:hAnsi="Times New Roman" w:cs="Times New Roman"/>
          <w:color w:val="000000"/>
          <w:sz w:val="20"/>
          <w:szCs w:val="20"/>
        </w:rPr>
        <w:t xml:space="preserve">    </w:t>
      </w:r>
      <w:r w:rsidRPr="003C1E70">
        <w:rPr>
          <w:rFonts w:ascii="Times New Roman" w:hAnsi="Times New Roman" w:cs="Times New Roman"/>
          <w:color w:val="000000"/>
          <w:sz w:val="20"/>
          <w:szCs w:val="20"/>
        </w:rPr>
        <w:t>...reste du layout</w:t>
      </w:r>
      <w:r w:rsidR="00A65B7A" w:rsidRPr="003C1E70">
        <w:rPr>
          <w:rFonts w:ascii="Times New Roman" w:hAnsi="Times New Roman" w:cs="Times New Roman"/>
          <w:color w:val="000000"/>
          <w:sz w:val="20"/>
          <w:szCs w:val="20"/>
        </w:rPr>
        <w:t>...</w:t>
      </w:r>
    </w:p>
    <w:p w:rsidR="001A1FBB" w:rsidRPr="003C1E70" w:rsidRDefault="001A1FBB" w:rsidP="001A1FBB">
      <w:pPr>
        <w:pStyle w:val="Titre1"/>
      </w:pPr>
      <w:r w:rsidRPr="003C1E70">
        <w:t>L'affichage des données avec la MainActivity</w:t>
      </w:r>
    </w:p>
    <w:p w:rsidR="00395ED7" w:rsidRPr="003C1E70" w:rsidRDefault="00A65B7A" w:rsidP="00395ED7">
      <w:r w:rsidRPr="003C1E70">
        <w:t>L'affichage des données au sein de la MainActivity s'effectue simplement avec une ListView. Elle appelle le ServiceData pour récupérer les données.</w:t>
      </w:r>
    </w:p>
    <w:p w:rsidR="001A1FBB" w:rsidRPr="003C1E70" w:rsidRDefault="00395ED7" w:rsidP="001A1FBB">
      <w:pPr>
        <w:pStyle w:val="Titre1"/>
      </w:pPr>
      <w:r w:rsidRPr="003C1E70">
        <w:t>C</w:t>
      </w:r>
      <w:r w:rsidR="001A1FBB" w:rsidRPr="003C1E70">
        <w:t>onclusion</w:t>
      </w:r>
    </w:p>
    <w:p w:rsidR="001A1FBB" w:rsidRPr="003C1E70" w:rsidRDefault="001A1FBB" w:rsidP="00A65B7A">
      <w:pPr>
        <w:pStyle w:val="Titre2"/>
      </w:pPr>
      <w:r w:rsidRPr="003C1E70">
        <w:t>Les avantages</w:t>
      </w:r>
      <w:r w:rsidR="00A65B7A" w:rsidRPr="003C1E70">
        <w:t>:</w:t>
      </w:r>
    </w:p>
    <w:p w:rsidR="00A65B7A" w:rsidRPr="003C1E70" w:rsidRDefault="00A65B7A" w:rsidP="001A1FBB">
      <w:r w:rsidRPr="003C1E70">
        <w:t>L'architecture implémente les bonnes pratiques Android pour les services R.E.S.T. que nous avons décrit dans l'introduction.</w:t>
      </w:r>
    </w:p>
    <w:p w:rsidR="001A1FBB" w:rsidRPr="003C1E70" w:rsidRDefault="00A65B7A" w:rsidP="00A65B7A">
      <w:pPr>
        <w:pStyle w:val="Titre2"/>
      </w:pPr>
      <w:r w:rsidRPr="003C1E70">
        <w:t xml:space="preserve"> </w:t>
      </w:r>
      <w:r w:rsidR="001A1FBB" w:rsidRPr="003C1E70">
        <w:t>Les inconvénients</w:t>
      </w:r>
      <w:r w:rsidRPr="003C1E70">
        <w:t>:</w:t>
      </w:r>
    </w:p>
    <w:p w:rsidR="00A65B7A" w:rsidRPr="003C1E70" w:rsidRDefault="00A65B7A" w:rsidP="001A1FBB">
      <w:r w:rsidRPr="003C1E70">
        <w:t>Je trouve que c'est compliqué pour juste mettre en place l'affichage de la météo récupérée sur Yahoo. Mais c'est le minimum que nous pouvions faire sans faire appel à des librairies.</w:t>
      </w:r>
    </w:p>
    <w:p w:rsidR="006054B2" w:rsidRPr="003C1E70" w:rsidRDefault="006054B2" w:rsidP="001A1FBB">
      <w:r w:rsidRPr="003C1E70">
        <w:t>Le ServiceUpdater n'est pas un service Android</w:t>
      </w:r>
      <w:r w:rsidR="00A65B7A" w:rsidRPr="003C1E70">
        <w:t>. Cela implique que nous ne pouvons pas mettre à jour les données en tâche de fond en laissant le système réveiller ce service, par exemple quand le wifi est actif et l'appareil branché sur le secteur.</w:t>
      </w:r>
    </w:p>
    <w:p w:rsidR="00446849" w:rsidRPr="003C1E70" w:rsidRDefault="00446849" w:rsidP="001A1FBB">
      <w:r w:rsidRPr="003C1E70">
        <w:t>Le caching des données au niveau du ServiceData n'est pas exploité.</w:t>
      </w:r>
    </w:p>
    <w:p w:rsidR="00F25F0C" w:rsidRPr="003C1E70" w:rsidRDefault="00F25F0C" w:rsidP="001A1FBB">
      <w:r w:rsidRPr="003C1E70">
        <w:t>Les callBack ne sont pas des WeakReferences</w:t>
      </w:r>
      <w:r w:rsidR="00A65B7A" w:rsidRPr="003C1E70">
        <w:t>, ce qui n'est pas optimum au niveau des fuites mémoires et cette communication (Service-Activity) devrait être implémentée par des Intents. Je ne l'ai pas fait car cela complexifie d'autant le projet sans vraiment obtenir un gain majeur.</w:t>
      </w:r>
    </w:p>
    <w:p w:rsidR="00A65B7A" w:rsidRPr="003C1E70" w:rsidRDefault="00A65B7A" w:rsidP="00A65B7A">
      <w:pPr>
        <w:pStyle w:val="Titre2"/>
      </w:pPr>
      <w:r w:rsidRPr="003C1E70">
        <w:t>Axe d'améliorations:</w:t>
      </w:r>
    </w:p>
    <w:p w:rsidR="00A65B7A" w:rsidRPr="003C1E70" w:rsidRDefault="00A65B7A" w:rsidP="001A1FBB">
      <w:r w:rsidRPr="003C1E70">
        <w:t>Les axes d'améliorations sont pour moi les suivants:</w:t>
      </w:r>
    </w:p>
    <w:p w:rsidR="00A65B7A" w:rsidRPr="003C1E70" w:rsidRDefault="00A65B7A" w:rsidP="00A65B7A">
      <w:pPr>
        <w:pStyle w:val="Paragraphedeliste"/>
        <w:numPr>
          <w:ilvl w:val="0"/>
          <w:numId w:val="27"/>
        </w:numPr>
      </w:pPr>
      <w:r w:rsidRPr="003C1E70">
        <w:t>Mise en place d'un bus évènementiel;</w:t>
      </w:r>
    </w:p>
    <w:p w:rsidR="00A65B7A" w:rsidRPr="003C1E70" w:rsidRDefault="00A65B7A" w:rsidP="00A65B7A">
      <w:pPr>
        <w:pStyle w:val="Paragraphedeliste"/>
        <w:numPr>
          <w:ilvl w:val="0"/>
          <w:numId w:val="27"/>
        </w:numPr>
      </w:pPr>
      <w:r w:rsidRPr="003C1E70">
        <w:t>Mise en place d'un O.R.M.</w:t>
      </w:r>
      <w:r w:rsidR="00446849" w:rsidRPr="003C1E70">
        <w:t xml:space="preserve"> (object relational mapping)</w:t>
      </w:r>
      <w:r w:rsidRPr="003C1E70">
        <w:t xml:space="preserve"> pour la D.A.O.;</w:t>
      </w:r>
    </w:p>
    <w:p w:rsidR="00446849" w:rsidRDefault="00446849" w:rsidP="00A65B7A">
      <w:pPr>
        <w:pStyle w:val="Paragraphedeliste"/>
        <w:numPr>
          <w:ilvl w:val="0"/>
          <w:numId w:val="27"/>
        </w:numPr>
      </w:pPr>
      <w:r w:rsidRPr="003C1E70">
        <w:t xml:space="preserve">Mise en place de l'I.O.C. (injection des </w:t>
      </w:r>
      <w:r w:rsidR="001C44D4" w:rsidRPr="003C1E70">
        <w:t>dépendances</w:t>
      </w:r>
      <w:r w:rsidRPr="003C1E70">
        <w:t>);</w:t>
      </w:r>
    </w:p>
    <w:p w:rsidR="00BE47BF" w:rsidRPr="003C1E70" w:rsidRDefault="00BE47BF" w:rsidP="00A65B7A">
      <w:pPr>
        <w:pStyle w:val="Paragraphedeliste"/>
        <w:numPr>
          <w:ilvl w:val="0"/>
          <w:numId w:val="27"/>
        </w:numPr>
      </w:pPr>
      <w:r>
        <w:t>Mise en place d'une méthode indépendante de l'implémentation du bus de communication sur Android (OhHttp ou Retrofit directement);</w:t>
      </w:r>
      <w:bookmarkStart w:id="0" w:name="_GoBack"/>
      <w:bookmarkEnd w:id="0"/>
    </w:p>
    <w:p w:rsidR="00A65B7A" w:rsidRPr="003C1E70" w:rsidRDefault="00A65B7A" w:rsidP="00A65B7A">
      <w:pPr>
        <w:pStyle w:val="Paragraphedeliste"/>
        <w:numPr>
          <w:ilvl w:val="0"/>
          <w:numId w:val="27"/>
        </w:numPr>
      </w:pPr>
      <w:r w:rsidRPr="003C1E70">
        <w:lastRenderedPageBreak/>
        <w:t xml:space="preserve">Mise en place d'un PoolExecutor pour gérer les Threads </w:t>
      </w:r>
      <w:r w:rsidR="00446849" w:rsidRPr="003C1E70">
        <w:t xml:space="preserve">et en particulier ceux </w:t>
      </w:r>
      <w:r w:rsidRPr="003C1E70">
        <w:t>qui doivent s'arrêter avec l'application;</w:t>
      </w:r>
    </w:p>
    <w:p w:rsidR="00A65B7A" w:rsidRPr="003C1E70" w:rsidRDefault="00446849" w:rsidP="00A65B7A">
      <w:pPr>
        <w:pStyle w:val="Paragraphedeliste"/>
        <w:numPr>
          <w:ilvl w:val="0"/>
          <w:numId w:val="27"/>
        </w:numPr>
      </w:pPr>
      <w:r w:rsidRPr="003C1E70">
        <w:t>Utilisation du caching des données du ServiceData.</w:t>
      </w:r>
    </w:p>
    <w:p w:rsidR="00446849" w:rsidRPr="003C1E70" w:rsidRDefault="00446849" w:rsidP="00446849"/>
    <w:p w:rsidR="00A65B7A" w:rsidRPr="003C1E70" w:rsidRDefault="00446849" w:rsidP="00446849">
      <w:pPr>
        <w:pStyle w:val="Titre1"/>
      </w:pPr>
      <w:r w:rsidRPr="003C1E70">
        <w:t>Android2EE</w:t>
      </w:r>
    </w:p>
    <w:p w:rsidR="001A1FBB" w:rsidRPr="003C1E70" w:rsidRDefault="001A1FBB" w:rsidP="001A1FBB"/>
    <w:sectPr w:rsidR="001A1FBB" w:rsidRPr="003C1E70" w:rsidSect="005A0E1A">
      <w:headerReference w:type="default" r:id="rId15"/>
      <w:footerReference w:type="default" r:id="rId16"/>
      <w:type w:val="continuous"/>
      <w:pgSz w:w="11906" w:h="16838"/>
      <w:pgMar w:top="1669" w:right="707" w:bottom="1417" w:left="1417"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C6E" w:rsidRDefault="002F1C6E" w:rsidP="00F61D28">
      <w:pPr>
        <w:spacing w:after="0" w:line="240" w:lineRule="auto"/>
      </w:pPr>
      <w:r>
        <w:separator/>
      </w:r>
    </w:p>
  </w:endnote>
  <w:endnote w:type="continuationSeparator" w:id="0">
    <w:p w:rsidR="002F1C6E" w:rsidRDefault="002F1C6E" w:rsidP="00F61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ZDingbats">
    <w:panose1 w:val="0500060002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623"/>
      <w:gridCol w:w="3135"/>
    </w:tblGrid>
    <w:tr w:rsidR="00B81F09" w:rsidTr="005A0E1A">
      <w:tc>
        <w:tcPr>
          <w:tcW w:w="3307" w:type="dxa"/>
        </w:tcPr>
        <w:p w:rsidR="00B81F09" w:rsidRPr="005A0E1A" w:rsidRDefault="00B81F09" w:rsidP="005A0E1A">
          <w:pPr>
            <w:rPr>
              <w:sz w:val="16"/>
              <w:szCs w:val="16"/>
            </w:rPr>
          </w:pPr>
          <w:r w:rsidRPr="005A0E1A">
            <w:rPr>
              <w:sz w:val="16"/>
              <w:szCs w:val="16"/>
            </w:rPr>
            <w:t>Android2EE (A2EE)</w:t>
          </w:r>
        </w:p>
        <w:p w:rsidR="00B81F09" w:rsidRPr="005A0E1A" w:rsidRDefault="00B81F09" w:rsidP="005A0E1A">
          <w:pPr>
            <w:rPr>
              <w:sz w:val="16"/>
              <w:szCs w:val="16"/>
            </w:rPr>
          </w:pPr>
          <w:r w:rsidRPr="005A0E1A">
            <w:rPr>
              <w:sz w:val="16"/>
              <w:szCs w:val="16"/>
            </w:rPr>
            <w:t>Expertise – Formation – Consulting Android</w:t>
          </w:r>
        </w:p>
        <w:p w:rsidR="00B81F09" w:rsidRPr="005A0E1A" w:rsidRDefault="00B81F09" w:rsidP="005A0E1A">
          <w:pPr>
            <w:rPr>
              <w:sz w:val="16"/>
              <w:szCs w:val="16"/>
            </w:rPr>
          </w:pPr>
          <w:r w:rsidRPr="005A0E1A">
            <w:rPr>
              <w:sz w:val="16"/>
              <w:szCs w:val="16"/>
            </w:rPr>
            <w:t>EURL au capital de 1000€.</w:t>
          </w:r>
        </w:p>
        <w:p w:rsidR="00B81F09" w:rsidRDefault="00B81F09" w:rsidP="00701DE7">
          <w:pPr>
            <w:rPr>
              <w:sz w:val="16"/>
              <w:szCs w:val="16"/>
            </w:rPr>
          </w:pPr>
          <w:r w:rsidRPr="005A0E1A">
            <w:rPr>
              <w:sz w:val="16"/>
              <w:szCs w:val="16"/>
            </w:rPr>
            <w:t>Siret : 539 978 312 00012</w:t>
          </w:r>
        </w:p>
      </w:tc>
      <w:tc>
        <w:tcPr>
          <w:tcW w:w="3307" w:type="dxa"/>
        </w:tcPr>
        <w:p w:rsidR="00B81F09" w:rsidRDefault="00B81F09" w:rsidP="00701DE7">
          <w:pPr>
            <w:jc w:val="center"/>
            <w:rPr>
              <w:sz w:val="16"/>
              <w:szCs w:val="16"/>
            </w:rPr>
          </w:pPr>
          <w:r w:rsidRPr="00701DE7">
            <w:rPr>
              <w:sz w:val="16"/>
              <w:szCs w:val="16"/>
            </w:rPr>
            <w:fldChar w:fldCharType="begin"/>
          </w:r>
          <w:r w:rsidRPr="00701DE7">
            <w:rPr>
              <w:sz w:val="16"/>
              <w:szCs w:val="16"/>
            </w:rPr>
            <w:instrText xml:space="preserve"> PAGE   \* MERGEFORMAT </w:instrText>
          </w:r>
          <w:r w:rsidRPr="00701DE7">
            <w:rPr>
              <w:sz w:val="16"/>
              <w:szCs w:val="16"/>
            </w:rPr>
            <w:fldChar w:fldCharType="separate"/>
          </w:r>
          <w:r w:rsidR="00BE47BF">
            <w:rPr>
              <w:noProof/>
              <w:sz w:val="16"/>
              <w:szCs w:val="16"/>
            </w:rPr>
            <w:t>16</w:t>
          </w:r>
          <w:r w:rsidRPr="00701DE7">
            <w:rPr>
              <w:sz w:val="16"/>
              <w:szCs w:val="16"/>
            </w:rPr>
            <w:fldChar w:fldCharType="end"/>
          </w:r>
          <w:r>
            <w:rPr>
              <w:sz w:val="16"/>
              <w:szCs w:val="16"/>
            </w:rPr>
            <w:t>/</w:t>
          </w:r>
          <w:fldSimple w:instr=" NUMPAGES  \* Arabic  \* MERGEFORMAT ">
            <w:r w:rsidR="00BE47BF" w:rsidRPr="00BE47BF">
              <w:rPr>
                <w:noProof/>
                <w:sz w:val="16"/>
                <w:szCs w:val="16"/>
              </w:rPr>
              <w:t>16</w:t>
            </w:r>
          </w:fldSimple>
        </w:p>
        <w:p w:rsidR="00B81F09" w:rsidRDefault="00B81F09" w:rsidP="005A0E1A">
          <w:pPr>
            <w:rPr>
              <w:sz w:val="16"/>
              <w:szCs w:val="16"/>
            </w:rPr>
          </w:pPr>
          <w:r>
            <w:rPr>
              <w:sz w:val="16"/>
              <w:szCs w:val="16"/>
            </w:rPr>
            <w:t>A2EE_12_Type_SousType_Client_NumChrono_01_A</w:t>
          </w:r>
        </w:p>
        <w:p w:rsidR="00B81F09" w:rsidRDefault="00B81F09" w:rsidP="005A0E1A">
          <w:pPr>
            <w:rPr>
              <w:sz w:val="16"/>
              <w:szCs w:val="16"/>
            </w:rPr>
          </w:pPr>
          <w:r w:rsidRPr="005A0E1A">
            <w:rPr>
              <w:sz w:val="16"/>
              <w:szCs w:val="16"/>
            </w:rPr>
            <w:t>N°</w:t>
          </w:r>
          <w:r>
            <w:rPr>
              <w:sz w:val="16"/>
              <w:szCs w:val="16"/>
            </w:rPr>
            <w:t xml:space="preserve"> organisme de formation :73 31 06535 31</w:t>
          </w:r>
        </w:p>
      </w:tc>
      <w:tc>
        <w:tcPr>
          <w:tcW w:w="3308" w:type="dxa"/>
        </w:tcPr>
        <w:p w:rsidR="00B81F09" w:rsidRPr="005A0E1A" w:rsidRDefault="00B81F09" w:rsidP="005A0E1A">
          <w:pPr>
            <w:pStyle w:val="Pieddepage"/>
            <w:rPr>
              <w:sz w:val="16"/>
              <w:szCs w:val="16"/>
            </w:rPr>
          </w:pPr>
          <w:r w:rsidRPr="005A0E1A">
            <w:rPr>
              <w:sz w:val="16"/>
              <w:szCs w:val="16"/>
            </w:rPr>
            <w:t>90 Chemin des Capelles</w:t>
          </w:r>
        </w:p>
        <w:p w:rsidR="00B81F09" w:rsidRPr="005A0E1A" w:rsidRDefault="00B81F09" w:rsidP="005A0E1A">
          <w:pPr>
            <w:pStyle w:val="Pieddepage"/>
            <w:rPr>
              <w:sz w:val="16"/>
              <w:szCs w:val="16"/>
            </w:rPr>
          </w:pPr>
          <w:r w:rsidRPr="005A0E1A">
            <w:rPr>
              <w:sz w:val="16"/>
              <w:szCs w:val="16"/>
            </w:rPr>
            <w:t>31300 Toulouse</w:t>
          </w:r>
        </w:p>
        <w:p w:rsidR="00B81F09" w:rsidRPr="005A0E1A" w:rsidRDefault="00B81F09" w:rsidP="005A0E1A">
          <w:pPr>
            <w:pStyle w:val="Pieddepage"/>
            <w:rPr>
              <w:sz w:val="16"/>
              <w:szCs w:val="16"/>
            </w:rPr>
          </w:pPr>
          <w:r>
            <w:rPr>
              <w:rFonts w:ascii="ZDingbats" w:hAnsi="ZDingbats"/>
              <w:sz w:val="16"/>
              <w:szCs w:val="16"/>
            </w:rPr>
            <w:t>&amp;</w:t>
          </w:r>
          <w:r>
            <w:rPr>
              <w:sz w:val="16"/>
              <w:szCs w:val="16"/>
            </w:rPr>
            <w:t xml:space="preserve"> </w:t>
          </w:r>
          <w:r w:rsidRPr="005A0E1A">
            <w:rPr>
              <w:sz w:val="16"/>
              <w:szCs w:val="16"/>
            </w:rPr>
            <w:t>06</w:t>
          </w:r>
          <w:r>
            <w:rPr>
              <w:sz w:val="16"/>
              <w:szCs w:val="16"/>
            </w:rPr>
            <w:t xml:space="preserve"> </w:t>
          </w:r>
          <w:r w:rsidRPr="005A0E1A">
            <w:rPr>
              <w:sz w:val="16"/>
              <w:szCs w:val="16"/>
            </w:rPr>
            <w:t>50</w:t>
          </w:r>
          <w:r>
            <w:rPr>
              <w:sz w:val="16"/>
              <w:szCs w:val="16"/>
            </w:rPr>
            <w:t xml:space="preserve"> </w:t>
          </w:r>
          <w:r w:rsidRPr="005A0E1A">
            <w:rPr>
              <w:sz w:val="16"/>
              <w:szCs w:val="16"/>
            </w:rPr>
            <w:t>48</w:t>
          </w:r>
          <w:r>
            <w:rPr>
              <w:sz w:val="16"/>
              <w:szCs w:val="16"/>
            </w:rPr>
            <w:t xml:space="preserve"> </w:t>
          </w:r>
          <w:r w:rsidRPr="005A0E1A">
            <w:rPr>
              <w:sz w:val="16"/>
              <w:szCs w:val="16"/>
            </w:rPr>
            <w:t>24</w:t>
          </w:r>
          <w:r>
            <w:rPr>
              <w:sz w:val="16"/>
              <w:szCs w:val="16"/>
            </w:rPr>
            <w:t xml:space="preserve"> </w:t>
          </w:r>
          <w:r w:rsidRPr="005A0E1A">
            <w:rPr>
              <w:sz w:val="16"/>
              <w:szCs w:val="16"/>
            </w:rPr>
            <w:t>93</w:t>
          </w:r>
        </w:p>
        <w:p w:rsidR="00B81F09" w:rsidRDefault="00B81F09" w:rsidP="005A0E1A">
          <w:pPr>
            <w:pStyle w:val="Pieddepage"/>
            <w:rPr>
              <w:sz w:val="16"/>
              <w:szCs w:val="16"/>
            </w:rPr>
          </w:pPr>
          <w:r w:rsidRPr="005A0E1A">
            <w:rPr>
              <w:sz w:val="16"/>
              <w:szCs w:val="16"/>
            </w:rPr>
            <w:t>contact@android2ee.com</w:t>
          </w:r>
        </w:p>
      </w:tc>
    </w:tr>
  </w:tbl>
  <w:p w:rsidR="00B81F09" w:rsidRDefault="00B81F09" w:rsidP="005A0E1A">
    <w:pPr>
      <w:spacing w:after="0" w:line="240" w:lineRule="auto"/>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C6E" w:rsidRDefault="002F1C6E" w:rsidP="00F61D28">
      <w:pPr>
        <w:spacing w:after="0" w:line="240" w:lineRule="auto"/>
      </w:pPr>
      <w:r>
        <w:separator/>
      </w:r>
    </w:p>
  </w:footnote>
  <w:footnote w:type="continuationSeparator" w:id="0">
    <w:p w:rsidR="002F1C6E" w:rsidRDefault="002F1C6E" w:rsidP="00F61D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F09" w:rsidRDefault="00B81F09">
    <w:pPr>
      <w:pStyle w:val="En-tte"/>
    </w:pPr>
    <w:r>
      <w:rPr>
        <w:noProof/>
        <w:lang w:val="en-US"/>
      </w:rPr>
      <w:drawing>
        <wp:anchor distT="0" distB="0" distL="114300" distR="114300" simplePos="0" relativeHeight="251658240" behindDoc="1" locked="0" layoutInCell="1" allowOverlap="1">
          <wp:simplePos x="0" y="0"/>
          <wp:positionH relativeFrom="column">
            <wp:posOffset>-46763</wp:posOffset>
          </wp:positionH>
          <wp:positionV relativeFrom="paragraph">
            <wp:posOffset>62230</wp:posOffset>
          </wp:positionV>
          <wp:extent cx="6250752" cy="781344"/>
          <wp:effectExtent l="0" t="0" r="0" b="0"/>
          <wp:wrapNone/>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2EE plaquette hau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50752" cy="781344"/>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673EC"/>
    <w:multiLevelType w:val="hybridMultilevel"/>
    <w:tmpl w:val="D07A55A8"/>
    <w:lvl w:ilvl="0" w:tplc="A25E8F2A">
      <w:start w:val="1"/>
      <w:numFmt w:val="bullet"/>
      <w:lvlText w:val=""/>
      <w:lvlJc w:val="left"/>
      <w:pPr>
        <w:tabs>
          <w:tab w:val="num" w:pos="720"/>
        </w:tabs>
        <w:ind w:left="720" w:hanging="360"/>
      </w:pPr>
      <w:rPr>
        <w:rFonts w:ascii="Wingdings" w:hAnsi="Wingdings" w:hint="default"/>
      </w:rPr>
    </w:lvl>
    <w:lvl w:ilvl="1" w:tplc="E176F004" w:tentative="1">
      <w:start w:val="1"/>
      <w:numFmt w:val="bullet"/>
      <w:lvlText w:val=""/>
      <w:lvlJc w:val="left"/>
      <w:pPr>
        <w:tabs>
          <w:tab w:val="num" w:pos="1440"/>
        </w:tabs>
        <w:ind w:left="1440" w:hanging="360"/>
      </w:pPr>
      <w:rPr>
        <w:rFonts w:ascii="Wingdings" w:hAnsi="Wingdings" w:hint="default"/>
      </w:rPr>
    </w:lvl>
    <w:lvl w:ilvl="2" w:tplc="5C3013AE" w:tentative="1">
      <w:start w:val="1"/>
      <w:numFmt w:val="bullet"/>
      <w:lvlText w:val=""/>
      <w:lvlJc w:val="left"/>
      <w:pPr>
        <w:tabs>
          <w:tab w:val="num" w:pos="2160"/>
        </w:tabs>
        <w:ind w:left="2160" w:hanging="360"/>
      </w:pPr>
      <w:rPr>
        <w:rFonts w:ascii="Wingdings" w:hAnsi="Wingdings" w:hint="default"/>
      </w:rPr>
    </w:lvl>
    <w:lvl w:ilvl="3" w:tplc="5A062E66" w:tentative="1">
      <w:start w:val="1"/>
      <w:numFmt w:val="bullet"/>
      <w:lvlText w:val=""/>
      <w:lvlJc w:val="left"/>
      <w:pPr>
        <w:tabs>
          <w:tab w:val="num" w:pos="2880"/>
        </w:tabs>
        <w:ind w:left="2880" w:hanging="360"/>
      </w:pPr>
      <w:rPr>
        <w:rFonts w:ascii="Wingdings" w:hAnsi="Wingdings" w:hint="default"/>
      </w:rPr>
    </w:lvl>
    <w:lvl w:ilvl="4" w:tplc="80D84D52" w:tentative="1">
      <w:start w:val="1"/>
      <w:numFmt w:val="bullet"/>
      <w:lvlText w:val=""/>
      <w:lvlJc w:val="left"/>
      <w:pPr>
        <w:tabs>
          <w:tab w:val="num" w:pos="3600"/>
        </w:tabs>
        <w:ind w:left="3600" w:hanging="360"/>
      </w:pPr>
      <w:rPr>
        <w:rFonts w:ascii="Wingdings" w:hAnsi="Wingdings" w:hint="default"/>
      </w:rPr>
    </w:lvl>
    <w:lvl w:ilvl="5" w:tplc="DA34963C" w:tentative="1">
      <w:start w:val="1"/>
      <w:numFmt w:val="bullet"/>
      <w:lvlText w:val=""/>
      <w:lvlJc w:val="left"/>
      <w:pPr>
        <w:tabs>
          <w:tab w:val="num" w:pos="4320"/>
        </w:tabs>
        <w:ind w:left="4320" w:hanging="360"/>
      </w:pPr>
      <w:rPr>
        <w:rFonts w:ascii="Wingdings" w:hAnsi="Wingdings" w:hint="default"/>
      </w:rPr>
    </w:lvl>
    <w:lvl w:ilvl="6" w:tplc="258E3704" w:tentative="1">
      <w:start w:val="1"/>
      <w:numFmt w:val="bullet"/>
      <w:lvlText w:val=""/>
      <w:lvlJc w:val="left"/>
      <w:pPr>
        <w:tabs>
          <w:tab w:val="num" w:pos="5040"/>
        </w:tabs>
        <w:ind w:left="5040" w:hanging="360"/>
      </w:pPr>
      <w:rPr>
        <w:rFonts w:ascii="Wingdings" w:hAnsi="Wingdings" w:hint="default"/>
      </w:rPr>
    </w:lvl>
    <w:lvl w:ilvl="7" w:tplc="1F069E6A" w:tentative="1">
      <w:start w:val="1"/>
      <w:numFmt w:val="bullet"/>
      <w:lvlText w:val=""/>
      <w:lvlJc w:val="left"/>
      <w:pPr>
        <w:tabs>
          <w:tab w:val="num" w:pos="5760"/>
        </w:tabs>
        <w:ind w:left="5760" w:hanging="360"/>
      </w:pPr>
      <w:rPr>
        <w:rFonts w:ascii="Wingdings" w:hAnsi="Wingdings" w:hint="default"/>
      </w:rPr>
    </w:lvl>
    <w:lvl w:ilvl="8" w:tplc="DD0E25BA" w:tentative="1">
      <w:start w:val="1"/>
      <w:numFmt w:val="bullet"/>
      <w:lvlText w:val=""/>
      <w:lvlJc w:val="left"/>
      <w:pPr>
        <w:tabs>
          <w:tab w:val="num" w:pos="6480"/>
        </w:tabs>
        <w:ind w:left="6480" w:hanging="360"/>
      </w:pPr>
      <w:rPr>
        <w:rFonts w:ascii="Wingdings" w:hAnsi="Wingdings" w:hint="default"/>
      </w:rPr>
    </w:lvl>
  </w:abstractNum>
  <w:abstractNum w:abstractNumId="1">
    <w:nsid w:val="060C1B78"/>
    <w:multiLevelType w:val="hybridMultilevel"/>
    <w:tmpl w:val="FB301E10"/>
    <w:lvl w:ilvl="0" w:tplc="7F242028">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9454C0C"/>
    <w:multiLevelType w:val="hybridMultilevel"/>
    <w:tmpl w:val="3C82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B4305"/>
    <w:multiLevelType w:val="multilevel"/>
    <w:tmpl w:val="9D16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E23EF"/>
    <w:multiLevelType w:val="hybridMultilevel"/>
    <w:tmpl w:val="77F22262"/>
    <w:lvl w:ilvl="0" w:tplc="8D00C882">
      <w:start w:val="1"/>
      <w:numFmt w:val="bullet"/>
      <w:lvlText w:val=""/>
      <w:lvlJc w:val="left"/>
      <w:pPr>
        <w:tabs>
          <w:tab w:val="num" w:pos="720"/>
        </w:tabs>
        <w:ind w:left="720" w:hanging="360"/>
      </w:pPr>
      <w:rPr>
        <w:rFonts w:ascii="Wingdings" w:hAnsi="Wingdings" w:hint="default"/>
      </w:rPr>
    </w:lvl>
    <w:lvl w:ilvl="1" w:tplc="DDF489A2" w:tentative="1">
      <w:start w:val="1"/>
      <w:numFmt w:val="bullet"/>
      <w:lvlText w:val=""/>
      <w:lvlJc w:val="left"/>
      <w:pPr>
        <w:tabs>
          <w:tab w:val="num" w:pos="1440"/>
        </w:tabs>
        <w:ind w:left="1440" w:hanging="360"/>
      </w:pPr>
      <w:rPr>
        <w:rFonts w:ascii="Wingdings" w:hAnsi="Wingdings" w:hint="default"/>
      </w:rPr>
    </w:lvl>
    <w:lvl w:ilvl="2" w:tplc="A1CA69E4" w:tentative="1">
      <w:start w:val="1"/>
      <w:numFmt w:val="bullet"/>
      <w:lvlText w:val=""/>
      <w:lvlJc w:val="left"/>
      <w:pPr>
        <w:tabs>
          <w:tab w:val="num" w:pos="2160"/>
        </w:tabs>
        <w:ind w:left="2160" w:hanging="360"/>
      </w:pPr>
      <w:rPr>
        <w:rFonts w:ascii="Wingdings" w:hAnsi="Wingdings" w:hint="default"/>
      </w:rPr>
    </w:lvl>
    <w:lvl w:ilvl="3" w:tplc="C18C8F10" w:tentative="1">
      <w:start w:val="1"/>
      <w:numFmt w:val="bullet"/>
      <w:lvlText w:val=""/>
      <w:lvlJc w:val="left"/>
      <w:pPr>
        <w:tabs>
          <w:tab w:val="num" w:pos="2880"/>
        </w:tabs>
        <w:ind w:left="2880" w:hanging="360"/>
      </w:pPr>
      <w:rPr>
        <w:rFonts w:ascii="Wingdings" w:hAnsi="Wingdings" w:hint="default"/>
      </w:rPr>
    </w:lvl>
    <w:lvl w:ilvl="4" w:tplc="F4CA90CC" w:tentative="1">
      <w:start w:val="1"/>
      <w:numFmt w:val="bullet"/>
      <w:lvlText w:val=""/>
      <w:lvlJc w:val="left"/>
      <w:pPr>
        <w:tabs>
          <w:tab w:val="num" w:pos="3600"/>
        </w:tabs>
        <w:ind w:left="3600" w:hanging="360"/>
      </w:pPr>
      <w:rPr>
        <w:rFonts w:ascii="Wingdings" w:hAnsi="Wingdings" w:hint="default"/>
      </w:rPr>
    </w:lvl>
    <w:lvl w:ilvl="5" w:tplc="6B700676" w:tentative="1">
      <w:start w:val="1"/>
      <w:numFmt w:val="bullet"/>
      <w:lvlText w:val=""/>
      <w:lvlJc w:val="left"/>
      <w:pPr>
        <w:tabs>
          <w:tab w:val="num" w:pos="4320"/>
        </w:tabs>
        <w:ind w:left="4320" w:hanging="360"/>
      </w:pPr>
      <w:rPr>
        <w:rFonts w:ascii="Wingdings" w:hAnsi="Wingdings" w:hint="default"/>
      </w:rPr>
    </w:lvl>
    <w:lvl w:ilvl="6" w:tplc="1FFECF6E" w:tentative="1">
      <w:start w:val="1"/>
      <w:numFmt w:val="bullet"/>
      <w:lvlText w:val=""/>
      <w:lvlJc w:val="left"/>
      <w:pPr>
        <w:tabs>
          <w:tab w:val="num" w:pos="5040"/>
        </w:tabs>
        <w:ind w:left="5040" w:hanging="360"/>
      </w:pPr>
      <w:rPr>
        <w:rFonts w:ascii="Wingdings" w:hAnsi="Wingdings" w:hint="default"/>
      </w:rPr>
    </w:lvl>
    <w:lvl w:ilvl="7" w:tplc="35D229C6" w:tentative="1">
      <w:start w:val="1"/>
      <w:numFmt w:val="bullet"/>
      <w:lvlText w:val=""/>
      <w:lvlJc w:val="left"/>
      <w:pPr>
        <w:tabs>
          <w:tab w:val="num" w:pos="5760"/>
        </w:tabs>
        <w:ind w:left="5760" w:hanging="360"/>
      </w:pPr>
      <w:rPr>
        <w:rFonts w:ascii="Wingdings" w:hAnsi="Wingdings" w:hint="default"/>
      </w:rPr>
    </w:lvl>
    <w:lvl w:ilvl="8" w:tplc="DEE0DDBC" w:tentative="1">
      <w:start w:val="1"/>
      <w:numFmt w:val="bullet"/>
      <w:lvlText w:val=""/>
      <w:lvlJc w:val="left"/>
      <w:pPr>
        <w:tabs>
          <w:tab w:val="num" w:pos="6480"/>
        </w:tabs>
        <w:ind w:left="6480" w:hanging="360"/>
      </w:pPr>
      <w:rPr>
        <w:rFonts w:ascii="Wingdings" w:hAnsi="Wingdings" w:hint="default"/>
      </w:rPr>
    </w:lvl>
  </w:abstractNum>
  <w:abstractNum w:abstractNumId="5">
    <w:nsid w:val="14966F95"/>
    <w:multiLevelType w:val="hybridMultilevel"/>
    <w:tmpl w:val="C9BA9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D55621"/>
    <w:multiLevelType w:val="hybridMultilevel"/>
    <w:tmpl w:val="D186AE44"/>
    <w:lvl w:ilvl="0" w:tplc="177A1584">
      <w:start w:val="1"/>
      <w:numFmt w:val="bullet"/>
      <w:lvlText w:val=""/>
      <w:lvlJc w:val="left"/>
      <w:pPr>
        <w:tabs>
          <w:tab w:val="num" w:pos="720"/>
        </w:tabs>
        <w:ind w:left="720" w:hanging="360"/>
      </w:pPr>
      <w:rPr>
        <w:rFonts w:ascii="Wingdings" w:hAnsi="Wingdings" w:hint="default"/>
      </w:rPr>
    </w:lvl>
    <w:lvl w:ilvl="1" w:tplc="AD0E7A08" w:tentative="1">
      <w:start w:val="1"/>
      <w:numFmt w:val="bullet"/>
      <w:lvlText w:val=""/>
      <w:lvlJc w:val="left"/>
      <w:pPr>
        <w:tabs>
          <w:tab w:val="num" w:pos="1440"/>
        </w:tabs>
        <w:ind w:left="1440" w:hanging="360"/>
      </w:pPr>
      <w:rPr>
        <w:rFonts w:ascii="Wingdings" w:hAnsi="Wingdings" w:hint="default"/>
      </w:rPr>
    </w:lvl>
    <w:lvl w:ilvl="2" w:tplc="0AA6C564" w:tentative="1">
      <w:start w:val="1"/>
      <w:numFmt w:val="bullet"/>
      <w:lvlText w:val=""/>
      <w:lvlJc w:val="left"/>
      <w:pPr>
        <w:tabs>
          <w:tab w:val="num" w:pos="2160"/>
        </w:tabs>
        <w:ind w:left="2160" w:hanging="360"/>
      </w:pPr>
      <w:rPr>
        <w:rFonts w:ascii="Wingdings" w:hAnsi="Wingdings" w:hint="default"/>
      </w:rPr>
    </w:lvl>
    <w:lvl w:ilvl="3" w:tplc="38603DE8" w:tentative="1">
      <w:start w:val="1"/>
      <w:numFmt w:val="bullet"/>
      <w:lvlText w:val=""/>
      <w:lvlJc w:val="left"/>
      <w:pPr>
        <w:tabs>
          <w:tab w:val="num" w:pos="2880"/>
        </w:tabs>
        <w:ind w:left="2880" w:hanging="360"/>
      </w:pPr>
      <w:rPr>
        <w:rFonts w:ascii="Wingdings" w:hAnsi="Wingdings" w:hint="default"/>
      </w:rPr>
    </w:lvl>
    <w:lvl w:ilvl="4" w:tplc="80140422" w:tentative="1">
      <w:start w:val="1"/>
      <w:numFmt w:val="bullet"/>
      <w:lvlText w:val=""/>
      <w:lvlJc w:val="left"/>
      <w:pPr>
        <w:tabs>
          <w:tab w:val="num" w:pos="3600"/>
        </w:tabs>
        <w:ind w:left="3600" w:hanging="360"/>
      </w:pPr>
      <w:rPr>
        <w:rFonts w:ascii="Wingdings" w:hAnsi="Wingdings" w:hint="default"/>
      </w:rPr>
    </w:lvl>
    <w:lvl w:ilvl="5" w:tplc="E1A2B0FC" w:tentative="1">
      <w:start w:val="1"/>
      <w:numFmt w:val="bullet"/>
      <w:lvlText w:val=""/>
      <w:lvlJc w:val="left"/>
      <w:pPr>
        <w:tabs>
          <w:tab w:val="num" w:pos="4320"/>
        </w:tabs>
        <w:ind w:left="4320" w:hanging="360"/>
      </w:pPr>
      <w:rPr>
        <w:rFonts w:ascii="Wingdings" w:hAnsi="Wingdings" w:hint="default"/>
      </w:rPr>
    </w:lvl>
    <w:lvl w:ilvl="6" w:tplc="22407724" w:tentative="1">
      <w:start w:val="1"/>
      <w:numFmt w:val="bullet"/>
      <w:lvlText w:val=""/>
      <w:lvlJc w:val="left"/>
      <w:pPr>
        <w:tabs>
          <w:tab w:val="num" w:pos="5040"/>
        </w:tabs>
        <w:ind w:left="5040" w:hanging="360"/>
      </w:pPr>
      <w:rPr>
        <w:rFonts w:ascii="Wingdings" w:hAnsi="Wingdings" w:hint="default"/>
      </w:rPr>
    </w:lvl>
    <w:lvl w:ilvl="7" w:tplc="FB242F26" w:tentative="1">
      <w:start w:val="1"/>
      <w:numFmt w:val="bullet"/>
      <w:lvlText w:val=""/>
      <w:lvlJc w:val="left"/>
      <w:pPr>
        <w:tabs>
          <w:tab w:val="num" w:pos="5760"/>
        </w:tabs>
        <w:ind w:left="5760" w:hanging="360"/>
      </w:pPr>
      <w:rPr>
        <w:rFonts w:ascii="Wingdings" w:hAnsi="Wingdings" w:hint="default"/>
      </w:rPr>
    </w:lvl>
    <w:lvl w:ilvl="8" w:tplc="4088305A" w:tentative="1">
      <w:start w:val="1"/>
      <w:numFmt w:val="bullet"/>
      <w:lvlText w:val=""/>
      <w:lvlJc w:val="left"/>
      <w:pPr>
        <w:tabs>
          <w:tab w:val="num" w:pos="6480"/>
        </w:tabs>
        <w:ind w:left="6480" w:hanging="360"/>
      </w:pPr>
      <w:rPr>
        <w:rFonts w:ascii="Wingdings" w:hAnsi="Wingdings" w:hint="default"/>
      </w:rPr>
    </w:lvl>
  </w:abstractNum>
  <w:abstractNum w:abstractNumId="7">
    <w:nsid w:val="30A97836"/>
    <w:multiLevelType w:val="hybridMultilevel"/>
    <w:tmpl w:val="F1F4CF92"/>
    <w:lvl w:ilvl="0" w:tplc="BF56EBA6">
      <w:start w:val="1"/>
      <w:numFmt w:val="bullet"/>
      <w:lvlText w:val=""/>
      <w:lvlJc w:val="left"/>
      <w:pPr>
        <w:tabs>
          <w:tab w:val="num" w:pos="720"/>
        </w:tabs>
        <w:ind w:left="720" w:hanging="360"/>
      </w:pPr>
      <w:rPr>
        <w:rFonts w:ascii="Wingdings" w:hAnsi="Wingdings" w:hint="default"/>
      </w:rPr>
    </w:lvl>
    <w:lvl w:ilvl="1" w:tplc="E4E25958" w:tentative="1">
      <w:start w:val="1"/>
      <w:numFmt w:val="bullet"/>
      <w:lvlText w:val=""/>
      <w:lvlJc w:val="left"/>
      <w:pPr>
        <w:tabs>
          <w:tab w:val="num" w:pos="1440"/>
        </w:tabs>
        <w:ind w:left="1440" w:hanging="360"/>
      </w:pPr>
      <w:rPr>
        <w:rFonts w:ascii="Wingdings" w:hAnsi="Wingdings" w:hint="default"/>
      </w:rPr>
    </w:lvl>
    <w:lvl w:ilvl="2" w:tplc="E864C590" w:tentative="1">
      <w:start w:val="1"/>
      <w:numFmt w:val="bullet"/>
      <w:lvlText w:val=""/>
      <w:lvlJc w:val="left"/>
      <w:pPr>
        <w:tabs>
          <w:tab w:val="num" w:pos="2160"/>
        </w:tabs>
        <w:ind w:left="2160" w:hanging="360"/>
      </w:pPr>
      <w:rPr>
        <w:rFonts w:ascii="Wingdings" w:hAnsi="Wingdings" w:hint="default"/>
      </w:rPr>
    </w:lvl>
    <w:lvl w:ilvl="3" w:tplc="B576F7AE" w:tentative="1">
      <w:start w:val="1"/>
      <w:numFmt w:val="bullet"/>
      <w:lvlText w:val=""/>
      <w:lvlJc w:val="left"/>
      <w:pPr>
        <w:tabs>
          <w:tab w:val="num" w:pos="2880"/>
        </w:tabs>
        <w:ind w:left="2880" w:hanging="360"/>
      </w:pPr>
      <w:rPr>
        <w:rFonts w:ascii="Wingdings" w:hAnsi="Wingdings" w:hint="default"/>
      </w:rPr>
    </w:lvl>
    <w:lvl w:ilvl="4" w:tplc="73C01318" w:tentative="1">
      <w:start w:val="1"/>
      <w:numFmt w:val="bullet"/>
      <w:lvlText w:val=""/>
      <w:lvlJc w:val="left"/>
      <w:pPr>
        <w:tabs>
          <w:tab w:val="num" w:pos="3600"/>
        </w:tabs>
        <w:ind w:left="3600" w:hanging="360"/>
      </w:pPr>
      <w:rPr>
        <w:rFonts w:ascii="Wingdings" w:hAnsi="Wingdings" w:hint="default"/>
      </w:rPr>
    </w:lvl>
    <w:lvl w:ilvl="5" w:tplc="D92CE5CC" w:tentative="1">
      <w:start w:val="1"/>
      <w:numFmt w:val="bullet"/>
      <w:lvlText w:val=""/>
      <w:lvlJc w:val="left"/>
      <w:pPr>
        <w:tabs>
          <w:tab w:val="num" w:pos="4320"/>
        </w:tabs>
        <w:ind w:left="4320" w:hanging="360"/>
      </w:pPr>
      <w:rPr>
        <w:rFonts w:ascii="Wingdings" w:hAnsi="Wingdings" w:hint="default"/>
      </w:rPr>
    </w:lvl>
    <w:lvl w:ilvl="6" w:tplc="616A7B94" w:tentative="1">
      <w:start w:val="1"/>
      <w:numFmt w:val="bullet"/>
      <w:lvlText w:val=""/>
      <w:lvlJc w:val="left"/>
      <w:pPr>
        <w:tabs>
          <w:tab w:val="num" w:pos="5040"/>
        </w:tabs>
        <w:ind w:left="5040" w:hanging="360"/>
      </w:pPr>
      <w:rPr>
        <w:rFonts w:ascii="Wingdings" w:hAnsi="Wingdings" w:hint="default"/>
      </w:rPr>
    </w:lvl>
    <w:lvl w:ilvl="7" w:tplc="80D4DEFE" w:tentative="1">
      <w:start w:val="1"/>
      <w:numFmt w:val="bullet"/>
      <w:lvlText w:val=""/>
      <w:lvlJc w:val="left"/>
      <w:pPr>
        <w:tabs>
          <w:tab w:val="num" w:pos="5760"/>
        </w:tabs>
        <w:ind w:left="5760" w:hanging="360"/>
      </w:pPr>
      <w:rPr>
        <w:rFonts w:ascii="Wingdings" w:hAnsi="Wingdings" w:hint="default"/>
      </w:rPr>
    </w:lvl>
    <w:lvl w:ilvl="8" w:tplc="414C7642" w:tentative="1">
      <w:start w:val="1"/>
      <w:numFmt w:val="bullet"/>
      <w:lvlText w:val=""/>
      <w:lvlJc w:val="left"/>
      <w:pPr>
        <w:tabs>
          <w:tab w:val="num" w:pos="6480"/>
        </w:tabs>
        <w:ind w:left="6480" w:hanging="360"/>
      </w:pPr>
      <w:rPr>
        <w:rFonts w:ascii="Wingdings" w:hAnsi="Wingdings" w:hint="default"/>
      </w:rPr>
    </w:lvl>
  </w:abstractNum>
  <w:abstractNum w:abstractNumId="8">
    <w:nsid w:val="30FF5D5B"/>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349506EF"/>
    <w:multiLevelType w:val="multilevel"/>
    <w:tmpl w:val="641C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DC1891"/>
    <w:multiLevelType w:val="hybridMultilevel"/>
    <w:tmpl w:val="60A0797A"/>
    <w:lvl w:ilvl="0" w:tplc="D5D02F42">
      <w:start w:val="1"/>
      <w:numFmt w:val="bullet"/>
      <w:lvlText w:val=""/>
      <w:lvlJc w:val="left"/>
      <w:pPr>
        <w:tabs>
          <w:tab w:val="num" w:pos="720"/>
        </w:tabs>
        <w:ind w:left="720" w:hanging="360"/>
      </w:pPr>
      <w:rPr>
        <w:rFonts w:ascii="Wingdings" w:hAnsi="Wingdings" w:hint="default"/>
      </w:rPr>
    </w:lvl>
    <w:lvl w:ilvl="1" w:tplc="6574B378" w:tentative="1">
      <w:start w:val="1"/>
      <w:numFmt w:val="bullet"/>
      <w:lvlText w:val=""/>
      <w:lvlJc w:val="left"/>
      <w:pPr>
        <w:tabs>
          <w:tab w:val="num" w:pos="1440"/>
        </w:tabs>
        <w:ind w:left="1440" w:hanging="360"/>
      </w:pPr>
      <w:rPr>
        <w:rFonts w:ascii="Wingdings" w:hAnsi="Wingdings" w:hint="default"/>
      </w:rPr>
    </w:lvl>
    <w:lvl w:ilvl="2" w:tplc="80E2CE2A" w:tentative="1">
      <w:start w:val="1"/>
      <w:numFmt w:val="bullet"/>
      <w:lvlText w:val=""/>
      <w:lvlJc w:val="left"/>
      <w:pPr>
        <w:tabs>
          <w:tab w:val="num" w:pos="2160"/>
        </w:tabs>
        <w:ind w:left="2160" w:hanging="360"/>
      </w:pPr>
      <w:rPr>
        <w:rFonts w:ascii="Wingdings" w:hAnsi="Wingdings" w:hint="default"/>
      </w:rPr>
    </w:lvl>
    <w:lvl w:ilvl="3" w:tplc="BFDCDC08" w:tentative="1">
      <w:start w:val="1"/>
      <w:numFmt w:val="bullet"/>
      <w:lvlText w:val=""/>
      <w:lvlJc w:val="left"/>
      <w:pPr>
        <w:tabs>
          <w:tab w:val="num" w:pos="2880"/>
        </w:tabs>
        <w:ind w:left="2880" w:hanging="360"/>
      </w:pPr>
      <w:rPr>
        <w:rFonts w:ascii="Wingdings" w:hAnsi="Wingdings" w:hint="default"/>
      </w:rPr>
    </w:lvl>
    <w:lvl w:ilvl="4" w:tplc="A2A64D40" w:tentative="1">
      <w:start w:val="1"/>
      <w:numFmt w:val="bullet"/>
      <w:lvlText w:val=""/>
      <w:lvlJc w:val="left"/>
      <w:pPr>
        <w:tabs>
          <w:tab w:val="num" w:pos="3600"/>
        </w:tabs>
        <w:ind w:left="3600" w:hanging="360"/>
      </w:pPr>
      <w:rPr>
        <w:rFonts w:ascii="Wingdings" w:hAnsi="Wingdings" w:hint="default"/>
      </w:rPr>
    </w:lvl>
    <w:lvl w:ilvl="5" w:tplc="DFE62850" w:tentative="1">
      <w:start w:val="1"/>
      <w:numFmt w:val="bullet"/>
      <w:lvlText w:val=""/>
      <w:lvlJc w:val="left"/>
      <w:pPr>
        <w:tabs>
          <w:tab w:val="num" w:pos="4320"/>
        </w:tabs>
        <w:ind w:left="4320" w:hanging="360"/>
      </w:pPr>
      <w:rPr>
        <w:rFonts w:ascii="Wingdings" w:hAnsi="Wingdings" w:hint="default"/>
      </w:rPr>
    </w:lvl>
    <w:lvl w:ilvl="6" w:tplc="F7DEC7C2" w:tentative="1">
      <w:start w:val="1"/>
      <w:numFmt w:val="bullet"/>
      <w:lvlText w:val=""/>
      <w:lvlJc w:val="left"/>
      <w:pPr>
        <w:tabs>
          <w:tab w:val="num" w:pos="5040"/>
        </w:tabs>
        <w:ind w:left="5040" w:hanging="360"/>
      </w:pPr>
      <w:rPr>
        <w:rFonts w:ascii="Wingdings" w:hAnsi="Wingdings" w:hint="default"/>
      </w:rPr>
    </w:lvl>
    <w:lvl w:ilvl="7" w:tplc="D460F586" w:tentative="1">
      <w:start w:val="1"/>
      <w:numFmt w:val="bullet"/>
      <w:lvlText w:val=""/>
      <w:lvlJc w:val="left"/>
      <w:pPr>
        <w:tabs>
          <w:tab w:val="num" w:pos="5760"/>
        </w:tabs>
        <w:ind w:left="5760" w:hanging="360"/>
      </w:pPr>
      <w:rPr>
        <w:rFonts w:ascii="Wingdings" w:hAnsi="Wingdings" w:hint="default"/>
      </w:rPr>
    </w:lvl>
    <w:lvl w:ilvl="8" w:tplc="A90C9DD6" w:tentative="1">
      <w:start w:val="1"/>
      <w:numFmt w:val="bullet"/>
      <w:lvlText w:val=""/>
      <w:lvlJc w:val="left"/>
      <w:pPr>
        <w:tabs>
          <w:tab w:val="num" w:pos="6480"/>
        </w:tabs>
        <w:ind w:left="6480" w:hanging="360"/>
      </w:pPr>
      <w:rPr>
        <w:rFonts w:ascii="Wingdings" w:hAnsi="Wingdings" w:hint="default"/>
      </w:rPr>
    </w:lvl>
  </w:abstractNum>
  <w:abstractNum w:abstractNumId="11">
    <w:nsid w:val="356523FE"/>
    <w:multiLevelType w:val="multilevel"/>
    <w:tmpl w:val="1A32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DE0BA2"/>
    <w:multiLevelType w:val="hybridMultilevel"/>
    <w:tmpl w:val="EC9A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300C8E"/>
    <w:multiLevelType w:val="hybridMultilevel"/>
    <w:tmpl w:val="CB90E754"/>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D7D2ADB"/>
    <w:multiLevelType w:val="multilevel"/>
    <w:tmpl w:val="8F8C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BF62D4"/>
    <w:multiLevelType w:val="hybridMultilevel"/>
    <w:tmpl w:val="4BEAB7D8"/>
    <w:lvl w:ilvl="0" w:tplc="7F9E68C6">
      <w:start w:val="1"/>
      <w:numFmt w:val="bullet"/>
      <w:lvlText w:val=""/>
      <w:lvlJc w:val="left"/>
      <w:pPr>
        <w:tabs>
          <w:tab w:val="num" w:pos="720"/>
        </w:tabs>
        <w:ind w:left="720" w:hanging="360"/>
      </w:pPr>
      <w:rPr>
        <w:rFonts w:ascii="Wingdings" w:hAnsi="Wingdings" w:hint="default"/>
      </w:rPr>
    </w:lvl>
    <w:lvl w:ilvl="1" w:tplc="04581FF8" w:tentative="1">
      <w:start w:val="1"/>
      <w:numFmt w:val="bullet"/>
      <w:lvlText w:val=""/>
      <w:lvlJc w:val="left"/>
      <w:pPr>
        <w:tabs>
          <w:tab w:val="num" w:pos="1440"/>
        </w:tabs>
        <w:ind w:left="1440" w:hanging="360"/>
      </w:pPr>
      <w:rPr>
        <w:rFonts w:ascii="Wingdings" w:hAnsi="Wingdings" w:hint="default"/>
      </w:rPr>
    </w:lvl>
    <w:lvl w:ilvl="2" w:tplc="B9069F46" w:tentative="1">
      <w:start w:val="1"/>
      <w:numFmt w:val="bullet"/>
      <w:lvlText w:val=""/>
      <w:lvlJc w:val="left"/>
      <w:pPr>
        <w:tabs>
          <w:tab w:val="num" w:pos="2160"/>
        </w:tabs>
        <w:ind w:left="2160" w:hanging="360"/>
      </w:pPr>
      <w:rPr>
        <w:rFonts w:ascii="Wingdings" w:hAnsi="Wingdings" w:hint="default"/>
      </w:rPr>
    </w:lvl>
    <w:lvl w:ilvl="3" w:tplc="C492978C" w:tentative="1">
      <w:start w:val="1"/>
      <w:numFmt w:val="bullet"/>
      <w:lvlText w:val=""/>
      <w:lvlJc w:val="left"/>
      <w:pPr>
        <w:tabs>
          <w:tab w:val="num" w:pos="2880"/>
        </w:tabs>
        <w:ind w:left="2880" w:hanging="360"/>
      </w:pPr>
      <w:rPr>
        <w:rFonts w:ascii="Wingdings" w:hAnsi="Wingdings" w:hint="default"/>
      </w:rPr>
    </w:lvl>
    <w:lvl w:ilvl="4" w:tplc="6FD47E9A" w:tentative="1">
      <w:start w:val="1"/>
      <w:numFmt w:val="bullet"/>
      <w:lvlText w:val=""/>
      <w:lvlJc w:val="left"/>
      <w:pPr>
        <w:tabs>
          <w:tab w:val="num" w:pos="3600"/>
        </w:tabs>
        <w:ind w:left="3600" w:hanging="360"/>
      </w:pPr>
      <w:rPr>
        <w:rFonts w:ascii="Wingdings" w:hAnsi="Wingdings" w:hint="default"/>
      </w:rPr>
    </w:lvl>
    <w:lvl w:ilvl="5" w:tplc="6FDCDB94" w:tentative="1">
      <w:start w:val="1"/>
      <w:numFmt w:val="bullet"/>
      <w:lvlText w:val=""/>
      <w:lvlJc w:val="left"/>
      <w:pPr>
        <w:tabs>
          <w:tab w:val="num" w:pos="4320"/>
        </w:tabs>
        <w:ind w:left="4320" w:hanging="360"/>
      </w:pPr>
      <w:rPr>
        <w:rFonts w:ascii="Wingdings" w:hAnsi="Wingdings" w:hint="default"/>
      </w:rPr>
    </w:lvl>
    <w:lvl w:ilvl="6" w:tplc="8056062E" w:tentative="1">
      <w:start w:val="1"/>
      <w:numFmt w:val="bullet"/>
      <w:lvlText w:val=""/>
      <w:lvlJc w:val="left"/>
      <w:pPr>
        <w:tabs>
          <w:tab w:val="num" w:pos="5040"/>
        </w:tabs>
        <w:ind w:left="5040" w:hanging="360"/>
      </w:pPr>
      <w:rPr>
        <w:rFonts w:ascii="Wingdings" w:hAnsi="Wingdings" w:hint="default"/>
      </w:rPr>
    </w:lvl>
    <w:lvl w:ilvl="7" w:tplc="6CA2DCB8" w:tentative="1">
      <w:start w:val="1"/>
      <w:numFmt w:val="bullet"/>
      <w:lvlText w:val=""/>
      <w:lvlJc w:val="left"/>
      <w:pPr>
        <w:tabs>
          <w:tab w:val="num" w:pos="5760"/>
        </w:tabs>
        <w:ind w:left="5760" w:hanging="360"/>
      </w:pPr>
      <w:rPr>
        <w:rFonts w:ascii="Wingdings" w:hAnsi="Wingdings" w:hint="default"/>
      </w:rPr>
    </w:lvl>
    <w:lvl w:ilvl="8" w:tplc="147051FA" w:tentative="1">
      <w:start w:val="1"/>
      <w:numFmt w:val="bullet"/>
      <w:lvlText w:val=""/>
      <w:lvlJc w:val="left"/>
      <w:pPr>
        <w:tabs>
          <w:tab w:val="num" w:pos="6480"/>
        </w:tabs>
        <w:ind w:left="6480" w:hanging="360"/>
      </w:pPr>
      <w:rPr>
        <w:rFonts w:ascii="Wingdings" w:hAnsi="Wingdings" w:hint="default"/>
      </w:rPr>
    </w:lvl>
  </w:abstractNum>
  <w:abstractNum w:abstractNumId="16">
    <w:nsid w:val="50D12FB7"/>
    <w:multiLevelType w:val="hybridMultilevel"/>
    <w:tmpl w:val="6630A9AA"/>
    <w:lvl w:ilvl="0" w:tplc="9208B2C6">
      <w:start w:val="1"/>
      <w:numFmt w:val="bullet"/>
      <w:lvlText w:val=""/>
      <w:lvlJc w:val="left"/>
      <w:pPr>
        <w:tabs>
          <w:tab w:val="num" w:pos="720"/>
        </w:tabs>
        <w:ind w:left="720" w:hanging="360"/>
      </w:pPr>
      <w:rPr>
        <w:rFonts w:ascii="Wingdings" w:hAnsi="Wingdings" w:hint="default"/>
      </w:rPr>
    </w:lvl>
    <w:lvl w:ilvl="1" w:tplc="EE54B210" w:tentative="1">
      <w:start w:val="1"/>
      <w:numFmt w:val="bullet"/>
      <w:lvlText w:val=""/>
      <w:lvlJc w:val="left"/>
      <w:pPr>
        <w:tabs>
          <w:tab w:val="num" w:pos="1440"/>
        </w:tabs>
        <w:ind w:left="1440" w:hanging="360"/>
      </w:pPr>
      <w:rPr>
        <w:rFonts w:ascii="Wingdings" w:hAnsi="Wingdings" w:hint="default"/>
      </w:rPr>
    </w:lvl>
    <w:lvl w:ilvl="2" w:tplc="AFFCEEBA" w:tentative="1">
      <w:start w:val="1"/>
      <w:numFmt w:val="bullet"/>
      <w:lvlText w:val=""/>
      <w:lvlJc w:val="left"/>
      <w:pPr>
        <w:tabs>
          <w:tab w:val="num" w:pos="2160"/>
        </w:tabs>
        <w:ind w:left="2160" w:hanging="360"/>
      </w:pPr>
      <w:rPr>
        <w:rFonts w:ascii="Wingdings" w:hAnsi="Wingdings" w:hint="default"/>
      </w:rPr>
    </w:lvl>
    <w:lvl w:ilvl="3" w:tplc="DD9A1944" w:tentative="1">
      <w:start w:val="1"/>
      <w:numFmt w:val="bullet"/>
      <w:lvlText w:val=""/>
      <w:lvlJc w:val="left"/>
      <w:pPr>
        <w:tabs>
          <w:tab w:val="num" w:pos="2880"/>
        </w:tabs>
        <w:ind w:left="2880" w:hanging="360"/>
      </w:pPr>
      <w:rPr>
        <w:rFonts w:ascii="Wingdings" w:hAnsi="Wingdings" w:hint="default"/>
      </w:rPr>
    </w:lvl>
    <w:lvl w:ilvl="4" w:tplc="9530E406" w:tentative="1">
      <w:start w:val="1"/>
      <w:numFmt w:val="bullet"/>
      <w:lvlText w:val=""/>
      <w:lvlJc w:val="left"/>
      <w:pPr>
        <w:tabs>
          <w:tab w:val="num" w:pos="3600"/>
        </w:tabs>
        <w:ind w:left="3600" w:hanging="360"/>
      </w:pPr>
      <w:rPr>
        <w:rFonts w:ascii="Wingdings" w:hAnsi="Wingdings" w:hint="default"/>
      </w:rPr>
    </w:lvl>
    <w:lvl w:ilvl="5" w:tplc="4088ECC8" w:tentative="1">
      <w:start w:val="1"/>
      <w:numFmt w:val="bullet"/>
      <w:lvlText w:val=""/>
      <w:lvlJc w:val="left"/>
      <w:pPr>
        <w:tabs>
          <w:tab w:val="num" w:pos="4320"/>
        </w:tabs>
        <w:ind w:left="4320" w:hanging="360"/>
      </w:pPr>
      <w:rPr>
        <w:rFonts w:ascii="Wingdings" w:hAnsi="Wingdings" w:hint="default"/>
      </w:rPr>
    </w:lvl>
    <w:lvl w:ilvl="6" w:tplc="6DFCF480" w:tentative="1">
      <w:start w:val="1"/>
      <w:numFmt w:val="bullet"/>
      <w:lvlText w:val=""/>
      <w:lvlJc w:val="left"/>
      <w:pPr>
        <w:tabs>
          <w:tab w:val="num" w:pos="5040"/>
        </w:tabs>
        <w:ind w:left="5040" w:hanging="360"/>
      </w:pPr>
      <w:rPr>
        <w:rFonts w:ascii="Wingdings" w:hAnsi="Wingdings" w:hint="default"/>
      </w:rPr>
    </w:lvl>
    <w:lvl w:ilvl="7" w:tplc="54D8566E" w:tentative="1">
      <w:start w:val="1"/>
      <w:numFmt w:val="bullet"/>
      <w:lvlText w:val=""/>
      <w:lvlJc w:val="left"/>
      <w:pPr>
        <w:tabs>
          <w:tab w:val="num" w:pos="5760"/>
        </w:tabs>
        <w:ind w:left="5760" w:hanging="360"/>
      </w:pPr>
      <w:rPr>
        <w:rFonts w:ascii="Wingdings" w:hAnsi="Wingdings" w:hint="default"/>
      </w:rPr>
    </w:lvl>
    <w:lvl w:ilvl="8" w:tplc="31EEBCEA" w:tentative="1">
      <w:start w:val="1"/>
      <w:numFmt w:val="bullet"/>
      <w:lvlText w:val=""/>
      <w:lvlJc w:val="left"/>
      <w:pPr>
        <w:tabs>
          <w:tab w:val="num" w:pos="6480"/>
        </w:tabs>
        <w:ind w:left="6480" w:hanging="360"/>
      </w:pPr>
      <w:rPr>
        <w:rFonts w:ascii="Wingdings" w:hAnsi="Wingdings" w:hint="default"/>
      </w:rPr>
    </w:lvl>
  </w:abstractNum>
  <w:abstractNum w:abstractNumId="17">
    <w:nsid w:val="5EC460D3"/>
    <w:multiLevelType w:val="hybridMultilevel"/>
    <w:tmpl w:val="88A49A9C"/>
    <w:lvl w:ilvl="0" w:tplc="E07EBE90">
      <w:start w:val="1"/>
      <w:numFmt w:val="bullet"/>
      <w:lvlText w:val=""/>
      <w:lvlJc w:val="left"/>
      <w:pPr>
        <w:tabs>
          <w:tab w:val="num" w:pos="720"/>
        </w:tabs>
        <w:ind w:left="720" w:hanging="360"/>
      </w:pPr>
      <w:rPr>
        <w:rFonts w:ascii="Wingdings" w:hAnsi="Wingdings" w:hint="default"/>
      </w:rPr>
    </w:lvl>
    <w:lvl w:ilvl="1" w:tplc="0D94345E" w:tentative="1">
      <w:start w:val="1"/>
      <w:numFmt w:val="bullet"/>
      <w:lvlText w:val=""/>
      <w:lvlJc w:val="left"/>
      <w:pPr>
        <w:tabs>
          <w:tab w:val="num" w:pos="1440"/>
        </w:tabs>
        <w:ind w:left="1440" w:hanging="360"/>
      </w:pPr>
      <w:rPr>
        <w:rFonts w:ascii="Wingdings" w:hAnsi="Wingdings" w:hint="default"/>
      </w:rPr>
    </w:lvl>
    <w:lvl w:ilvl="2" w:tplc="44B8C862" w:tentative="1">
      <w:start w:val="1"/>
      <w:numFmt w:val="bullet"/>
      <w:lvlText w:val=""/>
      <w:lvlJc w:val="left"/>
      <w:pPr>
        <w:tabs>
          <w:tab w:val="num" w:pos="2160"/>
        </w:tabs>
        <w:ind w:left="2160" w:hanging="360"/>
      </w:pPr>
      <w:rPr>
        <w:rFonts w:ascii="Wingdings" w:hAnsi="Wingdings" w:hint="default"/>
      </w:rPr>
    </w:lvl>
    <w:lvl w:ilvl="3" w:tplc="053C0BAA" w:tentative="1">
      <w:start w:val="1"/>
      <w:numFmt w:val="bullet"/>
      <w:lvlText w:val=""/>
      <w:lvlJc w:val="left"/>
      <w:pPr>
        <w:tabs>
          <w:tab w:val="num" w:pos="2880"/>
        </w:tabs>
        <w:ind w:left="2880" w:hanging="360"/>
      </w:pPr>
      <w:rPr>
        <w:rFonts w:ascii="Wingdings" w:hAnsi="Wingdings" w:hint="default"/>
      </w:rPr>
    </w:lvl>
    <w:lvl w:ilvl="4" w:tplc="C0AC3942" w:tentative="1">
      <w:start w:val="1"/>
      <w:numFmt w:val="bullet"/>
      <w:lvlText w:val=""/>
      <w:lvlJc w:val="left"/>
      <w:pPr>
        <w:tabs>
          <w:tab w:val="num" w:pos="3600"/>
        </w:tabs>
        <w:ind w:left="3600" w:hanging="360"/>
      </w:pPr>
      <w:rPr>
        <w:rFonts w:ascii="Wingdings" w:hAnsi="Wingdings" w:hint="default"/>
      </w:rPr>
    </w:lvl>
    <w:lvl w:ilvl="5" w:tplc="127EDF84" w:tentative="1">
      <w:start w:val="1"/>
      <w:numFmt w:val="bullet"/>
      <w:lvlText w:val=""/>
      <w:lvlJc w:val="left"/>
      <w:pPr>
        <w:tabs>
          <w:tab w:val="num" w:pos="4320"/>
        </w:tabs>
        <w:ind w:left="4320" w:hanging="360"/>
      </w:pPr>
      <w:rPr>
        <w:rFonts w:ascii="Wingdings" w:hAnsi="Wingdings" w:hint="default"/>
      </w:rPr>
    </w:lvl>
    <w:lvl w:ilvl="6" w:tplc="5FFE1F9C" w:tentative="1">
      <w:start w:val="1"/>
      <w:numFmt w:val="bullet"/>
      <w:lvlText w:val=""/>
      <w:lvlJc w:val="left"/>
      <w:pPr>
        <w:tabs>
          <w:tab w:val="num" w:pos="5040"/>
        </w:tabs>
        <w:ind w:left="5040" w:hanging="360"/>
      </w:pPr>
      <w:rPr>
        <w:rFonts w:ascii="Wingdings" w:hAnsi="Wingdings" w:hint="default"/>
      </w:rPr>
    </w:lvl>
    <w:lvl w:ilvl="7" w:tplc="138893C6" w:tentative="1">
      <w:start w:val="1"/>
      <w:numFmt w:val="bullet"/>
      <w:lvlText w:val=""/>
      <w:lvlJc w:val="left"/>
      <w:pPr>
        <w:tabs>
          <w:tab w:val="num" w:pos="5760"/>
        </w:tabs>
        <w:ind w:left="5760" w:hanging="360"/>
      </w:pPr>
      <w:rPr>
        <w:rFonts w:ascii="Wingdings" w:hAnsi="Wingdings" w:hint="default"/>
      </w:rPr>
    </w:lvl>
    <w:lvl w:ilvl="8" w:tplc="93E8AF92" w:tentative="1">
      <w:start w:val="1"/>
      <w:numFmt w:val="bullet"/>
      <w:lvlText w:val=""/>
      <w:lvlJc w:val="left"/>
      <w:pPr>
        <w:tabs>
          <w:tab w:val="num" w:pos="6480"/>
        </w:tabs>
        <w:ind w:left="6480" w:hanging="360"/>
      </w:pPr>
      <w:rPr>
        <w:rFonts w:ascii="Wingdings" w:hAnsi="Wingdings" w:hint="default"/>
      </w:rPr>
    </w:lvl>
  </w:abstractNum>
  <w:abstractNum w:abstractNumId="18">
    <w:nsid w:val="61677A24"/>
    <w:multiLevelType w:val="hybridMultilevel"/>
    <w:tmpl w:val="FEF25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854EFB"/>
    <w:multiLevelType w:val="hybridMultilevel"/>
    <w:tmpl w:val="21B6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A81687"/>
    <w:multiLevelType w:val="multilevel"/>
    <w:tmpl w:val="C958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59286B"/>
    <w:multiLevelType w:val="hybridMultilevel"/>
    <w:tmpl w:val="9190B828"/>
    <w:lvl w:ilvl="0" w:tplc="5994ED50">
      <w:start w:val="1"/>
      <w:numFmt w:val="bullet"/>
      <w:lvlText w:val=""/>
      <w:lvlJc w:val="left"/>
      <w:pPr>
        <w:tabs>
          <w:tab w:val="num" w:pos="720"/>
        </w:tabs>
        <w:ind w:left="720" w:hanging="360"/>
      </w:pPr>
      <w:rPr>
        <w:rFonts w:ascii="Wingdings" w:hAnsi="Wingdings" w:hint="default"/>
      </w:rPr>
    </w:lvl>
    <w:lvl w:ilvl="1" w:tplc="B41E8F5A" w:tentative="1">
      <w:start w:val="1"/>
      <w:numFmt w:val="bullet"/>
      <w:lvlText w:val=""/>
      <w:lvlJc w:val="left"/>
      <w:pPr>
        <w:tabs>
          <w:tab w:val="num" w:pos="1440"/>
        </w:tabs>
        <w:ind w:left="1440" w:hanging="360"/>
      </w:pPr>
      <w:rPr>
        <w:rFonts w:ascii="Wingdings" w:hAnsi="Wingdings" w:hint="default"/>
      </w:rPr>
    </w:lvl>
    <w:lvl w:ilvl="2" w:tplc="E78A44AC" w:tentative="1">
      <w:start w:val="1"/>
      <w:numFmt w:val="bullet"/>
      <w:lvlText w:val=""/>
      <w:lvlJc w:val="left"/>
      <w:pPr>
        <w:tabs>
          <w:tab w:val="num" w:pos="2160"/>
        </w:tabs>
        <w:ind w:left="2160" w:hanging="360"/>
      </w:pPr>
      <w:rPr>
        <w:rFonts w:ascii="Wingdings" w:hAnsi="Wingdings" w:hint="default"/>
      </w:rPr>
    </w:lvl>
    <w:lvl w:ilvl="3" w:tplc="F170EB1C" w:tentative="1">
      <w:start w:val="1"/>
      <w:numFmt w:val="bullet"/>
      <w:lvlText w:val=""/>
      <w:lvlJc w:val="left"/>
      <w:pPr>
        <w:tabs>
          <w:tab w:val="num" w:pos="2880"/>
        </w:tabs>
        <w:ind w:left="2880" w:hanging="360"/>
      </w:pPr>
      <w:rPr>
        <w:rFonts w:ascii="Wingdings" w:hAnsi="Wingdings" w:hint="default"/>
      </w:rPr>
    </w:lvl>
    <w:lvl w:ilvl="4" w:tplc="4C18C196" w:tentative="1">
      <w:start w:val="1"/>
      <w:numFmt w:val="bullet"/>
      <w:lvlText w:val=""/>
      <w:lvlJc w:val="left"/>
      <w:pPr>
        <w:tabs>
          <w:tab w:val="num" w:pos="3600"/>
        </w:tabs>
        <w:ind w:left="3600" w:hanging="360"/>
      </w:pPr>
      <w:rPr>
        <w:rFonts w:ascii="Wingdings" w:hAnsi="Wingdings" w:hint="default"/>
      </w:rPr>
    </w:lvl>
    <w:lvl w:ilvl="5" w:tplc="41CE05EA" w:tentative="1">
      <w:start w:val="1"/>
      <w:numFmt w:val="bullet"/>
      <w:lvlText w:val=""/>
      <w:lvlJc w:val="left"/>
      <w:pPr>
        <w:tabs>
          <w:tab w:val="num" w:pos="4320"/>
        </w:tabs>
        <w:ind w:left="4320" w:hanging="360"/>
      </w:pPr>
      <w:rPr>
        <w:rFonts w:ascii="Wingdings" w:hAnsi="Wingdings" w:hint="default"/>
      </w:rPr>
    </w:lvl>
    <w:lvl w:ilvl="6" w:tplc="2508F4BC" w:tentative="1">
      <w:start w:val="1"/>
      <w:numFmt w:val="bullet"/>
      <w:lvlText w:val=""/>
      <w:lvlJc w:val="left"/>
      <w:pPr>
        <w:tabs>
          <w:tab w:val="num" w:pos="5040"/>
        </w:tabs>
        <w:ind w:left="5040" w:hanging="360"/>
      </w:pPr>
      <w:rPr>
        <w:rFonts w:ascii="Wingdings" w:hAnsi="Wingdings" w:hint="default"/>
      </w:rPr>
    </w:lvl>
    <w:lvl w:ilvl="7" w:tplc="80663EB2" w:tentative="1">
      <w:start w:val="1"/>
      <w:numFmt w:val="bullet"/>
      <w:lvlText w:val=""/>
      <w:lvlJc w:val="left"/>
      <w:pPr>
        <w:tabs>
          <w:tab w:val="num" w:pos="5760"/>
        </w:tabs>
        <w:ind w:left="5760" w:hanging="360"/>
      </w:pPr>
      <w:rPr>
        <w:rFonts w:ascii="Wingdings" w:hAnsi="Wingdings" w:hint="default"/>
      </w:rPr>
    </w:lvl>
    <w:lvl w:ilvl="8" w:tplc="A5703AD2" w:tentative="1">
      <w:start w:val="1"/>
      <w:numFmt w:val="bullet"/>
      <w:lvlText w:val=""/>
      <w:lvlJc w:val="left"/>
      <w:pPr>
        <w:tabs>
          <w:tab w:val="num" w:pos="6480"/>
        </w:tabs>
        <w:ind w:left="6480" w:hanging="360"/>
      </w:pPr>
      <w:rPr>
        <w:rFonts w:ascii="Wingdings" w:hAnsi="Wingdings" w:hint="default"/>
      </w:rPr>
    </w:lvl>
  </w:abstractNum>
  <w:abstractNum w:abstractNumId="22">
    <w:nsid w:val="6E7E1F6E"/>
    <w:multiLevelType w:val="hybridMultilevel"/>
    <w:tmpl w:val="01706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4B3C7A"/>
    <w:multiLevelType w:val="hybridMultilevel"/>
    <w:tmpl w:val="ADA28EF2"/>
    <w:lvl w:ilvl="0" w:tplc="818E97E4">
      <w:start w:val="1"/>
      <w:numFmt w:val="bullet"/>
      <w:lvlText w:val=""/>
      <w:lvlJc w:val="left"/>
      <w:pPr>
        <w:tabs>
          <w:tab w:val="num" w:pos="720"/>
        </w:tabs>
        <w:ind w:left="720" w:hanging="360"/>
      </w:pPr>
      <w:rPr>
        <w:rFonts w:ascii="Wingdings" w:hAnsi="Wingdings" w:hint="default"/>
      </w:rPr>
    </w:lvl>
    <w:lvl w:ilvl="1" w:tplc="A3300F22" w:tentative="1">
      <w:start w:val="1"/>
      <w:numFmt w:val="bullet"/>
      <w:lvlText w:val=""/>
      <w:lvlJc w:val="left"/>
      <w:pPr>
        <w:tabs>
          <w:tab w:val="num" w:pos="1440"/>
        </w:tabs>
        <w:ind w:left="1440" w:hanging="360"/>
      </w:pPr>
      <w:rPr>
        <w:rFonts w:ascii="Wingdings" w:hAnsi="Wingdings" w:hint="default"/>
      </w:rPr>
    </w:lvl>
    <w:lvl w:ilvl="2" w:tplc="DC4A9FC0" w:tentative="1">
      <w:start w:val="1"/>
      <w:numFmt w:val="bullet"/>
      <w:lvlText w:val=""/>
      <w:lvlJc w:val="left"/>
      <w:pPr>
        <w:tabs>
          <w:tab w:val="num" w:pos="2160"/>
        </w:tabs>
        <w:ind w:left="2160" w:hanging="360"/>
      </w:pPr>
      <w:rPr>
        <w:rFonts w:ascii="Wingdings" w:hAnsi="Wingdings" w:hint="default"/>
      </w:rPr>
    </w:lvl>
    <w:lvl w:ilvl="3" w:tplc="0C1E24C8" w:tentative="1">
      <w:start w:val="1"/>
      <w:numFmt w:val="bullet"/>
      <w:lvlText w:val=""/>
      <w:lvlJc w:val="left"/>
      <w:pPr>
        <w:tabs>
          <w:tab w:val="num" w:pos="2880"/>
        </w:tabs>
        <w:ind w:left="2880" w:hanging="360"/>
      </w:pPr>
      <w:rPr>
        <w:rFonts w:ascii="Wingdings" w:hAnsi="Wingdings" w:hint="default"/>
      </w:rPr>
    </w:lvl>
    <w:lvl w:ilvl="4" w:tplc="9528AEEE" w:tentative="1">
      <w:start w:val="1"/>
      <w:numFmt w:val="bullet"/>
      <w:lvlText w:val=""/>
      <w:lvlJc w:val="left"/>
      <w:pPr>
        <w:tabs>
          <w:tab w:val="num" w:pos="3600"/>
        </w:tabs>
        <w:ind w:left="3600" w:hanging="360"/>
      </w:pPr>
      <w:rPr>
        <w:rFonts w:ascii="Wingdings" w:hAnsi="Wingdings" w:hint="default"/>
      </w:rPr>
    </w:lvl>
    <w:lvl w:ilvl="5" w:tplc="78DE449C" w:tentative="1">
      <w:start w:val="1"/>
      <w:numFmt w:val="bullet"/>
      <w:lvlText w:val=""/>
      <w:lvlJc w:val="left"/>
      <w:pPr>
        <w:tabs>
          <w:tab w:val="num" w:pos="4320"/>
        </w:tabs>
        <w:ind w:left="4320" w:hanging="360"/>
      </w:pPr>
      <w:rPr>
        <w:rFonts w:ascii="Wingdings" w:hAnsi="Wingdings" w:hint="default"/>
      </w:rPr>
    </w:lvl>
    <w:lvl w:ilvl="6" w:tplc="878A4138" w:tentative="1">
      <w:start w:val="1"/>
      <w:numFmt w:val="bullet"/>
      <w:lvlText w:val=""/>
      <w:lvlJc w:val="left"/>
      <w:pPr>
        <w:tabs>
          <w:tab w:val="num" w:pos="5040"/>
        </w:tabs>
        <w:ind w:left="5040" w:hanging="360"/>
      </w:pPr>
      <w:rPr>
        <w:rFonts w:ascii="Wingdings" w:hAnsi="Wingdings" w:hint="default"/>
      </w:rPr>
    </w:lvl>
    <w:lvl w:ilvl="7" w:tplc="959273A4" w:tentative="1">
      <w:start w:val="1"/>
      <w:numFmt w:val="bullet"/>
      <w:lvlText w:val=""/>
      <w:lvlJc w:val="left"/>
      <w:pPr>
        <w:tabs>
          <w:tab w:val="num" w:pos="5760"/>
        </w:tabs>
        <w:ind w:left="5760" w:hanging="360"/>
      </w:pPr>
      <w:rPr>
        <w:rFonts w:ascii="Wingdings" w:hAnsi="Wingdings" w:hint="default"/>
      </w:rPr>
    </w:lvl>
    <w:lvl w:ilvl="8" w:tplc="B5B69B26" w:tentative="1">
      <w:start w:val="1"/>
      <w:numFmt w:val="bullet"/>
      <w:lvlText w:val=""/>
      <w:lvlJc w:val="left"/>
      <w:pPr>
        <w:tabs>
          <w:tab w:val="num" w:pos="6480"/>
        </w:tabs>
        <w:ind w:left="6480" w:hanging="360"/>
      </w:pPr>
      <w:rPr>
        <w:rFonts w:ascii="Wingdings" w:hAnsi="Wingdings" w:hint="default"/>
      </w:rPr>
    </w:lvl>
  </w:abstractNum>
  <w:abstractNum w:abstractNumId="24">
    <w:nsid w:val="70540E05"/>
    <w:multiLevelType w:val="hybridMultilevel"/>
    <w:tmpl w:val="23526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5D0AF1"/>
    <w:multiLevelType w:val="hybridMultilevel"/>
    <w:tmpl w:val="E14EF3A2"/>
    <w:lvl w:ilvl="0" w:tplc="4F3401BC">
      <w:start w:val="1"/>
      <w:numFmt w:val="bullet"/>
      <w:lvlText w:val=""/>
      <w:lvlJc w:val="left"/>
      <w:pPr>
        <w:tabs>
          <w:tab w:val="num" w:pos="720"/>
        </w:tabs>
        <w:ind w:left="720" w:hanging="360"/>
      </w:pPr>
      <w:rPr>
        <w:rFonts w:ascii="Wingdings" w:hAnsi="Wingdings" w:hint="default"/>
      </w:rPr>
    </w:lvl>
    <w:lvl w:ilvl="1" w:tplc="F6EA1700" w:tentative="1">
      <w:start w:val="1"/>
      <w:numFmt w:val="bullet"/>
      <w:lvlText w:val=""/>
      <w:lvlJc w:val="left"/>
      <w:pPr>
        <w:tabs>
          <w:tab w:val="num" w:pos="1440"/>
        </w:tabs>
        <w:ind w:left="1440" w:hanging="360"/>
      </w:pPr>
      <w:rPr>
        <w:rFonts w:ascii="Wingdings" w:hAnsi="Wingdings" w:hint="default"/>
      </w:rPr>
    </w:lvl>
    <w:lvl w:ilvl="2" w:tplc="A484D7FE" w:tentative="1">
      <w:start w:val="1"/>
      <w:numFmt w:val="bullet"/>
      <w:lvlText w:val=""/>
      <w:lvlJc w:val="left"/>
      <w:pPr>
        <w:tabs>
          <w:tab w:val="num" w:pos="2160"/>
        </w:tabs>
        <w:ind w:left="2160" w:hanging="360"/>
      </w:pPr>
      <w:rPr>
        <w:rFonts w:ascii="Wingdings" w:hAnsi="Wingdings" w:hint="default"/>
      </w:rPr>
    </w:lvl>
    <w:lvl w:ilvl="3" w:tplc="CFEE6B12" w:tentative="1">
      <w:start w:val="1"/>
      <w:numFmt w:val="bullet"/>
      <w:lvlText w:val=""/>
      <w:lvlJc w:val="left"/>
      <w:pPr>
        <w:tabs>
          <w:tab w:val="num" w:pos="2880"/>
        </w:tabs>
        <w:ind w:left="2880" w:hanging="360"/>
      </w:pPr>
      <w:rPr>
        <w:rFonts w:ascii="Wingdings" w:hAnsi="Wingdings" w:hint="default"/>
      </w:rPr>
    </w:lvl>
    <w:lvl w:ilvl="4" w:tplc="2E0CC6B2" w:tentative="1">
      <w:start w:val="1"/>
      <w:numFmt w:val="bullet"/>
      <w:lvlText w:val=""/>
      <w:lvlJc w:val="left"/>
      <w:pPr>
        <w:tabs>
          <w:tab w:val="num" w:pos="3600"/>
        </w:tabs>
        <w:ind w:left="3600" w:hanging="360"/>
      </w:pPr>
      <w:rPr>
        <w:rFonts w:ascii="Wingdings" w:hAnsi="Wingdings" w:hint="default"/>
      </w:rPr>
    </w:lvl>
    <w:lvl w:ilvl="5" w:tplc="361A0B9C" w:tentative="1">
      <w:start w:val="1"/>
      <w:numFmt w:val="bullet"/>
      <w:lvlText w:val=""/>
      <w:lvlJc w:val="left"/>
      <w:pPr>
        <w:tabs>
          <w:tab w:val="num" w:pos="4320"/>
        </w:tabs>
        <w:ind w:left="4320" w:hanging="360"/>
      </w:pPr>
      <w:rPr>
        <w:rFonts w:ascii="Wingdings" w:hAnsi="Wingdings" w:hint="default"/>
      </w:rPr>
    </w:lvl>
    <w:lvl w:ilvl="6" w:tplc="E2FC7528" w:tentative="1">
      <w:start w:val="1"/>
      <w:numFmt w:val="bullet"/>
      <w:lvlText w:val=""/>
      <w:lvlJc w:val="left"/>
      <w:pPr>
        <w:tabs>
          <w:tab w:val="num" w:pos="5040"/>
        </w:tabs>
        <w:ind w:left="5040" w:hanging="360"/>
      </w:pPr>
      <w:rPr>
        <w:rFonts w:ascii="Wingdings" w:hAnsi="Wingdings" w:hint="default"/>
      </w:rPr>
    </w:lvl>
    <w:lvl w:ilvl="7" w:tplc="18083458" w:tentative="1">
      <w:start w:val="1"/>
      <w:numFmt w:val="bullet"/>
      <w:lvlText w:val=""/>
      <w:lvlJc w:val="left"/>
      <w:pPr>
        <w:tabs>
          <w:tab w:val="num" w:pos="5760"/>
        </w:tabs>
        <w:ind w:left="5760" w:hanging="360"/>
      </w:pPr>
      <w:rPr>
        <w:rFonts w:ascii="Wingdings" w:hAnsi="Wingdings" w:hint="default"/>
      </w:rPr>
    </w:lvl>
    <w:lvl w:ilvl="8" w:tplc="84E6CDD8" w:tentative="1">
      <w:start w:val="1"/>
      <w:numFmt w:val="bullet"/>
      <w:lvlText w:val=""/>
      <w:lvlJc w:val="left"/>
      <w:pPr>
        <w:tabs>
          <w:tab w:val="num" w:pos="6480"/>
        </w:tabs>
        <w:ind w:left="6480" w:hanging="360"/>
      </w:pPr>
      <w:rPr>
        <w:rFonts w:ascii="Wingdings" w:hAnsi="Wingdings" w:hint="default"/>
      </w:rPr>
    </w:lvl>
  </w:abstractNum>
  <w:abstractNum w:abstractNumId="26">
    <w:nsid w:val="78203B06"/>
    <w:multiLevelType w:val="hybridMultilevel"/>
    <w:tmpl w:val="2FC6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4"/>
  </w:num>
  <w:num w:numId="4">
    <w:abstractNumId w:val="23"/>
  </w:num>
  <w:num w:numId="5">
    <w:abstractNumId w:val="17"/>
  </w:num>
  <w:num w:numId="6">
    <w:abstractNumId w:val="25"/>
  </w:num>
  <w:num w:numId="7">
    <w:abstractNumId w:val="16"/>
  </w:num>
  <w:num w:numId="8">
    <w:abstractNumId w:val="0"/>
  </w:num>
  <w:num w:numId="9">
    <w:abstractNumId w:val="21"/>
  </w:num>
  <w:num w:numId="10">
    <w:abstractNumId w:val="6"/>
  </w:num>
  <w:num w:numId="11">
    <w:abstractNumId w:val="10"/>
  </w:num>
  <w:num w:numId="12">
    <w:abstractNumId w:val="11"/>
  </w:num>
  <w:num w:numId="13">
    <w:abstractNumId w:val="3"/>
  </w:num>
  <w:num w:numId="14">
    <w:abstractNumId w:val="14"/>
  </w:num>
  <w:num w:numId="15">
    <w:abstractNumId w:val="20"/>
  </w:num>
  <w:num w:numId="16">
    <w:abstractNumId w:val="9"/>
  </w:num>
  <w:num w:numId="17">
    <w:abstractNumId w:val="1"/>
  </w:num>
  <w:num w:numId="18">
    <w:abstractNumId w:val="13"/>
  </w:num>
  <w:num w:numId="19">
    <w:abstractNumId w:val="24"/>
  </w:num>
  <w:num w:numId="20">
    <w:abstractNumId w:val="8"/>
  </w:num>
  <w:num w:numId="21">
    <w:abstractNumId w:val="12"/>
  </w:num>
  <w:num w:numId="22">
    <w:abstractNumId w:val="5"/>
  </w:num>
  <w:num w:numId="23">
    <w:abstractNumId w:val="18"/>
  </w:num>
  <w:num w:numId="24">
    <w:abstractNumId w:val="22"/>
  </w:num>
  <w:num w:numId="25">
    <w:abstractNumId w:val="26"/>
  </w:num>
  <w:num w:numId="26">
    <w:abstractNumId w:val="19"/>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ED2"/>
    <w:rsid w:val="00003DB5"/>
    <w:rsid w:val="0001020E"/>
    <w:rsid w:val="000A4C53"/>
    <w:rsid w:val="00134DE8"/>
    <w:rsid w:val="00137E9E"/>
    <w:rsid w:val="001A1FBB"/>
    <w:rsid w:val="001C44D4"/>
    <w:rsid w:val="002A0C19"/>
    <w:rsid w:val="002D06BC"/>
    <w:rsid w:val="002E60EB"/>
    <w:rsid w:val="002E7ED2"/>
    <w:rsid w:val="002F1C6E"/>
    <w:rsid w:val="00316733"/>
    <w:rsid w:val="0032330F"/>
    <w:rsid w:val="00380DCE"/>
    <w:rsid w:val="00387A17"/>
    <w:rsid w:val="00395ED7"/>
    <w:rsid w:val="003C0503"/>
    <w:rsid w:val="003C1E70"/>
    <w:rsid w:val="003C5005"/>
    <w:rsid w:val="00446849"/>
    <w:rsid w:val="00484FDA"/>
    <w:rsid w:val="004E53EA"/>
    <w:rsid w:val="005048F4"/>
    <w:rsid w:val="005A0E1A"/>
    <w:rsid w:val="005A175A"/>
    <w:rsid w:val="005C31EA"/>
    <w:rsid w:val="005D334C"/>
    <w:rsid w:val="005D621C"/>
    <w:rsid w:val="005E67DD"/>
    <w:rsid w:val="00600372"/>
    <w:rsid w:val="006054B2"/>
    <w:rsid w:val="0062256F"/>
    <w:rsid w:val="00675E52"/>
    <w:rsid w:val="006A0E8D"/>
    <w:rsid w:val="006A4986"/>
    <w:rsid w:val="00701DE7"/>
    <w:rsid w:val="00722D2A"/>
    <w:rsid w:val="00797147"/>
    <w:rsid w:val="007E7D79"/>
    <w:rsid w:val="00806CEF"/>
    <w:rsid w:val="008261D5"/>
    <w:rsid w:val="008926E5"/>
    <w:rsid w:val="008B0512"/>
    <w:rsid w:val="008F58D5"/>
    <w:rsid w:val="00925E45"/>
    <w:rsid w:val="00947E90"/>
    <w:rsid w:val="00976449"/>
    <w:rsid w:val="009A024B"/>
    <w:rsid w:val="009A748E"/>
    <w:rsid w:val="00A456EF"/>
    <w:rsid w:val="00A65B7A"/>
    <w:rsid w:val="00B2312C"/>
    <w:rsid w:val="00B33BFB"/>
    <w:rsid w:val="00B4520A"/>
    <w:rsid w:val="00B71070"/>
    <w:rsid w:val="00B81F09"/>
    <w:rsid w:val="00B92A9E"/>
    <w:rsid w:val="00BA6783"/>
    <w:rsid w:val="00BE47BF"/>
    <w:rsid w:val="00C01629"/>
    <w:rsid w:val="00C436B1"/>
    <w:rsid w:val="00C572D0"/>
    <w:rsid w:val="00C61690"/>
    <w:rsid w:val="00C96654"/>
    <w:rsid w:val="00D5025D"/>
    <w:rsid w:val="00DB0A60"/>
    <w:rsid w:val="00DD5255"/>
    <w:rsid w:val="00E0780F"/>
    <w:rsid w:val="00E7002D"/>
    <w:rsid w:val="00EA4A82"/>
    <w:rsid w:val="00F25F0C"/>
    <w:rsid w:val="00F57A50"/>
    <w:rsid w:val="00F61D28"/>
    <w:rsid w:val="00F62431"/>
    <w:rsid w:val="00FA0EF6"/>
    <w:rsid w:val="00FB3F5A"/>
    <w:rsid w:val="00FF5C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CBEDD7-D87A-491E-B4FF-DCE8BE12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ED2"/>
  </w:style>
  <w:style w:type="paragraph" w:styleId="Titre1">
    <w:name w:val="heading 1"/>
    <w:basedOn w:val="Normal"/>
    <w:next w:val="Normal"/>
    <w:link w:val="Titre1Car"/>
    <w:uiPriority w:val="9"/>
    <w:qFormat/>
    <w:rsid w:val="008926E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5025D"/>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F58D5"/>
    <w:pPr>
      <w:keepNext/>
      <w:keepLines/>
      <w:numPr>
        <w:ilvl w:val="2"/>
        <w:numId w:val="20"/>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F58D5"/>
    <w:pPr>
      <w:keepNext/>
      <w:keepLines/>
      <w:numPr>
        <w:ilvl w:val="3"/>
        <w:numId w:val="20"/>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8F58D5"/>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8F58D5"/>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8F58D5"/>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8F58D5"/>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F58D5"/>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F61D2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F61D28"/>
  </w:style>
  <w:style w:type="paragraph" w:styleId="Pieddepage">
    <w:name w:val="footer"/>
    <w:basedOn w:val="Normal"/>
    <w:link w:val="PieddepageCar"/>
    <w:uiPriority w:val="99"/>
    <w:unhideWhenUsed/>
    <w:rsid w:val="00F61D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D28"/>
  </w:style>
  <w:style w:type="table" w:styleId="Grilledutableau">
    <w:name w:val="Table Grid"/>
    <w:basedOn w:val="TableauNormal"/>
    <w:uiPriority w:val="59"/>
    <w:rsid w:val="009A748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1Car">
    <w:name w:val="Titre 1 Car"/>
    <w:basedOn w:val="Policepardfaut"/>
    <w:link w:val="Titre1"/>
    <w:uiPriority w:val="9"/>
    <w:rsid w:val="008926E5"/>
    <w:rPr>
      <w:rFonts w:asciiTheme="majorHAnsi" w:eastAsiaTheme="majorEastAsia" w:hAnsiTheme="majorHAnsi" w:cstheme="majorBidi"/>
      <w:b/>
      <w:bCs/>
      <w:color w:val="365F91" w:themeColor="accent1" w:themeShade="BF"/>
      <w:sz w:val="28"/>
      <w:szCs w:val="28"/>
    </w:rPr>
  </w:style>
  <w:style w:type="character" w:styleId="lev">
    <w:name w:val="Strong"/>
    <w:basedOn w:val="Policepardfaut"/>
    <w:uiPriority w:val="22"/>
    <w:qFormat/>
    <w:rsid w:val="008926E5"/>
    <w:rPr>
      <w:b/>
      <w:bCs/>
    </w:rPr>
  </w:style>
  <w:style w:type="character" w:customStyle="1" w:styleId="Titre2Car">
    <w:name w:val="Titre 2 Car"/>
    <w:basedOn w:val="Policepardfaut"/>
    <w:link w:val="Titre2"/>
    <w:uiPriority w:val="9"/>
    <w:rsid w:val="00D5025D"/>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2E60EB"/>
    <w:rPr>
      <w:color w:val="0000FF" w:themeColor="hyperlink"/>
      <w:u w:val="single"/>
    </w:rPr>
  </w:style>
  <w:style w:type="paragraph" w:styleId="Paragraphedeliste">
    <w:name w:val="List Paragraph"/>
    <w:basedOn w:val="Normal"/>
    <w:uiPriority w:val="34"/>
    <w:qFormat/>
    <w:rsid w:val="002E60EB"/>
    <w:pPr>
      <w:ind w:left="720"/>
      <w:contextualSpacing/>
    </w:pPr>
  </w:style>
  <w:style w:type="paragraph" w:styleId="Titre">
    <w:name w:val="Title"/>
    <w:basedOn w:val="Normal"/>
    <w:next w:val="Normal"/>
    <w:link w:val="TitreCar"/>
    <w:uiPriority w:val="10"/>
    <w:qFormat/>
    <w:rsid w:val="002E7E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E7ED2"/>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BA6783"/>
    <w:pPr>
      <w:spacing w:line="240" w:lineRule="auto"/>
    </w:pPr>
    <w:rPr>
      <w:i/>
      <w:iCs/>
      <w:color w:val="1F497D" w:themeColor="text2"/>
      <w:sz w:val="18"/>
      <w:szCs w:val="18"/>
    </w:rPr>
  </w:style>
  <w:style w:type="character" w:customStyle="1" w:styleId="Titre3Car">
    <w:name w:val="Titre 3 Car"/>
    <w:basedOn w:val="Policepardfaut"/>
    <w:link w:val="Titre3"/>
    <w:uiPriority w:val="9"/>
    <w:rsid w:val="008F58D5"/>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8F58D5"/>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8F58D5"/>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8F58D5"/>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8F58D5"/>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8F58D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F58D5"/>
    <w:rPr>
      <w:rFonts w:asciiTheme="majorHAnsi" w:eastAsiaTheme="majorEastAsia" w:hAnsiTheme="majorHAnsi" w:cstheme="majorBidi"/>
      <w:i/>
      <w:iCs/>
      <w:color w:val="272727" w:themeColor="text1" w:themeTint="D8"/>
      <w:sz w:val="21"/>
      <w:szCs w:val="21"/>
    </w:rPr>
  </w:style>
  <w:style w:type="paragraph" w:styleId="Sous-titre">
    <w:name w:val="Subtitle"/>
    <w:basedOn w:val="Normal"/>
    <w:next w:val="Normal"/>
    <w:link w:val="Sous-titreCar"/>
    <w:uiPriority w:val="11"/>
    <w:qFormat/>
    <w:rsid w:val="00600372"/>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0037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1643">
      <w:bodyDiv w:val="1"/>
      <w:marLeft w:val="0"/>
      <w:marRight w:val="0"/>
      <w:marTop w:val="0"/>
      <w:marBottom w:val="0"/>
      <w:divBdr>
        <w:top w:val="none" w:sz="0" w:space="0" w:color="auto"/>
        <w:left w:val="none" w:sz="0" w:space="0" w:color="auto"/>
        <w:bottom w:val="none" w:sz="0" w:space="0" w:color="auto"/>
        <w:right w:val="none" w:sz="0" w:space="0" w:color="auto"/>
      </w:divBdr>
    </w:div>
    <w:div w:id="400325083">
      <w:bodyDiv w:val="1"/>
      <w:marLeft w:val="0"/>
      <w:marRight w:val="0"/>
      <w:marTop w:val="0"/>
      <w:marBottom w:val="0"/>
      <w:divBdr>
        <w:top w:val="none" w:sz="0" w:space="0" w:color="auto"/>
        <w:left w:val="none" w:sz="0" w:space="0" w:color="auto"/>
        <w:bottom w:val="none" w:sz="0" w:space="0" w:color="auto"/>
        <w:right w:val="none" w:sz="0" w:space="0" w:color="auto"/>
      </w:divBdr>
    </w:div>
    <w:div w:id="641934466">
      <w:bodyDiv w:val="1"/>
      <w:marLeft w:val="0"/>
      <w:marRight w:val="0"/>
      <w:marTop w:val="0"/>
      <w:marBottom w:val="0"/>
      <w:divBdr>
        <w:top w:val="none" w:sz="0" w:space="0" w:color="auto"/>
        <w:left w:val="none" w:sz="0" w:space="0" w:color="auto"/>
        <w:bottom w:val="none" w:sz="0" w:space="0" w:color="auto"/>
        <w:right w:val="none" w:sz="0" w:space="0" w:color="auto"/>
      </w:divBdr>
    </w:div>
    <w:div w:id="837161520">
      <w:bodyDiv w:val="1"/>
      <w:marLeft w:val="0"/>
      <w:marRight w:val="0"/>
      <w:marTop w:val="0"/>
      <w:marBottom w:val="0"/>
      <w:divBdr>
        <w:top w:val="none" w:sz="0" w:space="0" w:color="auto"/>
        <w:left w:val="none" w:sz="0" w:space="0" w:color="auto"/>
        <w:bottom w:val="none" w:sz="0" w:space="0" w:color="auto"/>
        <w:right w:val="none" w:sz="0" w:space="0" w:color="auto"/>
      </w:divBdr>
    </w:div>
    <w:div w:id="989670588">
      <w:bodyDiv w:val="1"/>
      <w:marLeft w:val="0"/>
      <w:marRight w:val="0"/>
      <w:marTop w:val="0"/>
      <w:marBottom w:val="0"/>
      <w:divBdr>
        <w:top w:val="none" w:sz="0" w:space="0" w:color="auto"/>
        <w:left w:val="none" w:sz="0" w:space="0" w:color="auto"/>
        <w:bottom w:val="none" w:sz="0" w:space="0" w:color="auto"/>
        <w:right w:val="none" w:sz="0" w:space="0" w:color="auto"/>
      </w:divBdr>
    </w:div>
    <w:div w:id="1124730717">
      <w:bodyDiv w:val="1"/>
      <w:marLeft w:val="0"/>
      <w:marRight w:val="0"/>
      <w:marTop w:val="0"/>
      <w:marBottom w:val="0"/>
      <w:divBdr>
        <w:top w:val="none" w:sz="0" w:space="0" w:color="auto"/>
        <w:left w:val="none" w:sz="0" w:space="0" w:color="auto"/>
        <w:bottom w:val="none" w:sz="0" w:space="0" w:color="auto"/>
        <w:right w:val="none" w:sz="0" w:space="0" w:color="auto"/>
      </w:divBdr>
    </w:div>
    <w:div w:id="1455439731">
      <w:bodyDiv w:val="1"/>
      <w:marLeft w:val="0"/>
      <w:marRight w:val="0"/>
      <w:marTop w:val="0"/>
      <w:marBottom w:val="0"/>
      <w:divBdr>
        <w:top w:val="none" w:sz="0" w:space="0" w:color="auto"/>
        <w:left w:val="none" w:sz="0" w:space="0" w:color="auto"/>
        <w:bottom w:val="none" w:sz="0" w:space="0" w:color="auto"/>
        <w:right w:val="none" w:sz="0" w:space="0" w:color="auto"/>
      </w:divBdr>
    </w:div>
    <w:div w:id="1660495570">
      <w:bodyDiv w:val="1"/>
      <w:marLeft w:val="0"/>
      <w:marRight w:val="0"/>
      <w:marTop w:val="0"/>
      <w:marBottom w:val="0"/>
      <w:divBdr>
        <w:top w:val="none" w:sz="0" w:space="0" w:color="auto"/>
        <w:left w:val="none" w:sz="0" w:space="0" w:color="auto"/>
        <w:bottom w:val="none" w:sz="0" w:space="0" w:color="auto"/>
        <w:right w:val="none" w:sz="0" w:space="0" w:color="auto"/>
      </w:divBdr>
    </w:div>
    <w:div w:id="1997222053">
      <w:bodyDiv w:val="1"/>
      <w:marLeft w:val="0"/>
      <w:marRight w:val="0"/>
      <w:marTop w:val="0"/>
      <w:marBottom w:val="0"/>
      <w:divBdr>
        <w:top w:val="none" w:sz="0" w:space="0" w:color="auto"/>
        <w:left w:val="none" w:sz="0" w:space="0" w:color="auto"/>
        <w:bottom w:val="none" w:sz="0" w:space="0" w:color="auto"/>
        <w:right w:val="none" w:sz="0" w:space="0" w:color="auto"/>
      </w:divBdr>
    </w:div>
    <w:div w:id="207736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peLYnwXlj4"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fr.slideshare.net/Android2EE/voyage-en-monde-android-trucs-et-astuces-tout-au-long-de-la-route"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youtube.com/watch?v=9VC5lqtUgaY"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Android\Entreprise\Templates\template%20lettre%20Android2e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 lettre Android2ee.dotx</Template>
  <TotalTime>921</TotalTime>
  <Pages>16</Pages>
  <Words>4095</Words>
  <Characters>23342</Characters>
  <Application>Microsoft Office Word</Application>
  <DocSecurity>0</DocSecurity>
  <Lines>194</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Mathias Seguy</dc:creator>
  <cp:lastModifiedBy>Mathias Seguy</cp:lastModifiedBy>
  <cp:revision>11</cp:revision>
  <cp:lastPrinted>2014-10-13T16:15:00Z</cp:lastPrinted>
  <dcterms:created xsi:type="dcterms:W3CDTF">2014-10-11T08:08:00Z</dcterms:created>
  <dcterms:modified xsi:type="dcterms:W3CDTF">2014-10-13T16:48:00Z</dcterms:modified>
</cp:coreProperties>
</file>